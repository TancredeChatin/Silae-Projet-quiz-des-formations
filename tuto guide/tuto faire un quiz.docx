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B33AC" w14:textId="78E2D152" w:rsidR="00201098" w:rsidRDefault="00201098" w:rsidP="00152740">
      <w:pPr>
        <w:pStyle w:val="TitleCover"/>
      </w:pPr>
    </w:p>
    <w:p w14:paraId="78068BD2" w14:textId="2C06DE4A" w:rsidR="001734F7" w:rsidRPr="008E3A55" w:rsidRDefault="001734F7" w:rsidP="00152740">
      <w:pPr>
        <w:pStyle w:val="TitleCover"/>
      </w:pPr>
    </w:p>
    <w:p w14:paraId="2E2EFC37" w14:textId="39F066A4" w:rsidR="001734F7" w:rsidRPr="008E3A55" w:rsidRDefault="001734F7" w:rsidP="00152740">
      <w:pPr>
        <w:pStyle w:val="TitleCover"/>
      </w:pPr>
    </w:p>
    <w:p w14:paraId="2378327E" w14:textId="77777777" w:rsidR="00163680" w:rsidRDefault="00163680" w:rsidP="00163680">
      <w:pPr>
        <w:pStyle w:val="TitleCover"/>
        <w:spacing w:after="0"/>
        <w:ind w:firstLine="0"/>
      </w:pPr>
      <w:r>
        <w:t>Tuto</w:t>
      </w:r>
    </w:p>
    <w:p w14:paraId="5B8E8672" w14:textId="6C53443B" w:rsidR="00323BFF" w:rsidRPr="009F6125" w:rsidRDefault="001F31F2" w:rsidP="003C48CC">
      <w:pPr>
        <w:pStyle w:val="TitleCover"/>
        <w:ind w:firstLine="0"/>
      </w:pPr>
      <w:r w:rsidRPr="009F6125">
        <w:t xml:space="preserve"> </w:t>
      </w:r>
      <w:r w:rsidR="00163680">
        <w:t>Faire un quiz</w:t>
      </w:r>
    </w:p>
    <w:p w14:paraId="05C8B3A9" w14:textId="15D87931" w:rsidR="00323BFF" w:rsidRPr="009F6125" w:rsidRDefault="00323BFF" w:rsidP="00163680">
      <w:pPr>
        <w:pStyle w:val="SubtitleCover"/>
        <w:ind w:firstLine="0"/>
      </w:pPr>
    </w:p>
    <w:p w14:paraId="7FA1119D" w14:textId="1D84A6ED" w:rsidR="001734F7" w:rsidRPr="009F6125" w:rsidRDefault="001734F7" w:rsidP="00152740">
      <w:pPr>
        <w:pStyle w:val="Corpsdetexte"/>
        <w:rPr>
          <w:lang w:bidi="en-US"/>
        </w:rPr>
      </w:pPr>
    </w:p>
    <w:p w14:paraId="7C30A1C6" w14:textId="3CC12F84" w:rsidR="001F31F2" w:rsidRPr="00F025A4" w:rsidRDefault="00F025A4" w:rsidP="00F025A4">
      <w:pPr>
        <w:ind w:firstLine="0"/>
        <w:jc w:val="center"/>
        <w:rPr>
          <w:lang w:bidi="en-US"/>
        </w:rPr>
        <w:sectPr w:rsidR="001F31F2" w:rsidRPr="00F025A4" w:rsidSect="00323BFF">
          <w:headerReference w:type="default" r:id="rId8"/>
          <w:footerReference w:type="even" r:id="rId9"/>
          <w:footerReference w:type="default" r:id="rId10"/>
          <w:headerReference w:type="first" r:id="rId11"/>
          <w:footerReference w:type="first" r:id="rId12"/>
          <w:pgSz w:w="11907" w:h="16839"/>
          <w:pgMar w:top="1440" w:right="1800" w:bottom="1440" w:left="1800" w:header="960" w:footer="965" w:gutter="0"/>
          <w:pgNumType w:start="1"/>
          <w:cols w:space="708"/>
          <w:titlePg/>
          <w:docGrid w:linePitch="360"/>
        </w:sectPr>
      </w:pPr>
      <w:r w:rsidRPr="00F025A4">
        <w:rPr>
          <w:lang w:bidi="en-US"/>
        </w:rPr>
        <w:br/>
      </w:r>
    </w:p>
    <w:p w14:paraId="05B73016" w14:textId="0F9B1B4B" w:rsidR="00F025A4" w:rsidRPr="00F025A4" w:rsidRDefault="00F025A4" w:rsidP="00F025A4">
      <w:pPr>
        <w:pStyle w:val="CompanyName"/>
        <w:framePr w:h="796" w:wrap="notBeside" w:hAnchor="page" w:x="1696" w:y="8521"/>
      </w:pPr>
    </w:p>
    <w:p w14:paraId="5FBC5EAF" w14:textId="67FDA760" w:rsidR="00F025A4" w:rsidRPr="00F025A4" w:rsidRDefault="003C48CC" w:rsidP="00F025A4">
      <w:pPr>
        <w:pStyle w:val="CompanyName"/>
        <w:framePr w:h="796" w:wrap="notBeside" w:hAnchor="page" w:x="1696" w:y="8521"/>
      </w:pPr>
      <w:r>
        <w:t>Silae</w:t>
      </w:r>
    </w:p>
    <w:p w14:paraId="58893D3C" w14:textId="77777777" w:rsidR="00F025A4" w:rsidRPr="00F025A4" w:rsidRDefault="00F025A4" w:rsidP="00F025A4">
      <w:pPr>
        <w:pStyle w:val="CompanyName"/>
        <w:framePr w:h="796" w:wrap="notBeside" w:hAnchor="page" w:x="1696" w:y="8521"/>
      </w:pPr>
      <w:r w:rsidRPr="00F025A4">
        <w:br/>
      </w:r>
    </w:p>
    <w:p w14:paraId="70BB1ABE" w14:textId="5CE65084" w:rsidR="00B33F84" w:rsidRPr="00F025A4" w:rsidRDefault="00B33F84" w:rsidP="00152740"/>
    <w:p w14:paraId="54FDE7EE" w14:textId="1DE38D49" w:rsidR="00B33F84" w:rsidRPr="00F025A4" w:rsidRDefault="003C48CC" w:rsidP="00152740">
      <w:r>
        <w:rPr>
          <w:noProof/>
        </w:rPr>
        <w:drawing>
          <wp:anchor distT="0" distB="0" distL="114300" distR="114300" simplePos="0" relativeHeight="251737600" behindDoc="1" locked="0" layoutInCell="1" allowOverlap="1" wp14:anchorId="42EF9CB7" wp14:editId="21EF5FBC">
            <wp:simplePos x="0" y="0"/>
            <wp:positionH relativeFrom="margin">
              <wp:align>center</wp:align>
            </wp:positionH>
            <wp:positionV relativeFrom="paragraph">
              <wp:posOffset>854545</wp:posOffset>
            </wp:positionV>
            <wp:extent cx="2697485" cy="899162"/>
            <wp:effectExtent l="0" t="0" r="7620" b="0"/>
            <wp:wrapTight wrapText="bothSides">
              <wp:wrapPolygon edited="0">
                <wp:start x="2136" y="0"/>
                <wp:lineTo x="1068" y="1831"/>
                <wp:lineTo x="0" y="5492"/>
                <wp:lineTo x="0" y="16017"/>
                <wp:lineTo x="1678" y="21051"/>
                <wp:lineTo x="2136" y="21051"/>
                <wp:lineTo x="4881" y="21051"/>
                <wp:lineTo x="10373" y="21051"/>
                <wp:lineTo x="21508" y="16932"/>
                <wp:lineTo x="21508" y="5492"/>
                <wp:lineTo x="19678" y="3203"/>
                <wp:lineTo x="14797" y="0"/>
                <wp:lineTo x="2136" y="0"/>
              </wp:wrapPolygon>
            </wp:wrapTight>
            <wp:docPr id="20" name="Image 20" descr="Une image contenant Police, Graphiqu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Police, Graphique, logo, symbol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7485" cy="899162"/>
                    </a:xfrm>
                    <a:prstGeom prst="rect">
                      <a:avLst/>
                    </a:prstGeom>
                  </pic:spPr>
                </pic:pic>
              </a:graphicData>
            </a:graphic>
          </wp:anchor>
        </w:drawing>
      </w:r>
    </w:p>
    <w:p w14:paraId="02C50A76" w14:textId="0AABC61A" w:rsidR="00201098" w:rsidRPr="00F025A4" w:rsidRDefault="00F025A4" w:rsidP="00152740">
      <w:pPr>
        <w:rPr>
          <w:spacing w:val="60"/>
          <w:kern w:val="20"/>
          <w:szCs w:val="44"/>
        </w:rPr>
      </w:pPr>
      <w:r w:rsidRPr="008E3A55">
        <w:rPr>
          <w:noProof/>
        </w:rPr>
        <mc:AlternateContent>
          <mc:Choice Requires="wps">
            <w:drawing>
              <wp:anchor distT="0" distB="0" distL="114300" distR="114300" simplePos="0" relativeHeight="251657728" behindDoc="0" locked="0" layoutInCell="1" allowOverlap="1" wp14:anchorId="348654E2" wp14:editId="5E1AC6B9">
                <wp:simplePos x="0" y="0"/>
                <wp:positionH relativeFrom="margin">
                  <wp:posOffset>516255</wp:posOffset>
                </wp:positionH>
                <wp:positionV relativeFrom="margin">
                  <wp:posOffset>8276590</wp:posOffset>
                </wp:positionV>
                <wp:extent cx="4242435" cy="588645"/>
                <wp:effectExtent l="0" t="0" r="5715" b="1905"/>
                <wp:wrapSquare wrapText="bothSides"/>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2435" cy="58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DB2B6A" w14:textId="77777777" w:rsidR="00201098" w:rsidRDefault="00201098" w:rsidP="00F025A4">
                            <w:pPr>
                              <w:pStyle w:val="CompanyName"/>
                              <w:pBdr>
                                <w:top w:val="single" w:sz="4" w:space="1" w:color="auto"/>
                              </w:pBdr>
                            </w:pPr>
                          </w:p>
                          <w:p w14:paraId="137FD2B0" w14:textId="2C258E91" w:rsidR="0010528C" w:rsidRPr="00201098" w:rsidRDefault="0010528C" w:rsidP="00F025A4">
                            <w:pPr>
                              <w:pStyle w:val="CompanyName"/>
                              <w:pBdr>
                                <w:top w:val="single" w:sz="4" w:space="1" w:color="auto"/>
                              </w:pBdr>
                            </w:pPr>
                            <w:r w:rsidRPr="00201098">
                              <w:t>T</w:t>
                            </w:r>
                            <w:r w:rsidR="00201098" w:rsidRPr="00201098">
                              <w:t>ANCREDE</w:t>
                            </w:r>
                            <w:r w:rsidRPr="00201098">
                              <w:t xml:space="preserve"> CHATIN</w:t>
                            </w:r>
                          </w:p>
                          <w:p w14:paraId="1721C80A" w14:textId="77777777" w:rsidR="0010528C" w:rsidRPr="00B33F84" w:rsidRDefault="0010528C" w:rsidP="00F025A4">
                            <w:pPr>
                              <w:pStyle w:val="CompanyName"/>
                              <w:pBdr>
                                <w:top w:val="single" w:sz="4" w:space="1" w:color="auto"/>
                              </w:pBd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8654E2" id="_x0000_t202" coordsize="21600,21600" o:spt="202" path="m,l,21600r21600,l21600,xe">
                <v:stroke joinstyle="miter"/>
                <v:path gradientshapeok="t" o:connecttype="rect"/>
              </v:shapetype>
              <v:shape id="Text Box 4" o:spid="_x0000_s1026" type="#_x0000_t202" style="position:absolute;left:0;text-align:left;margin-left:40.65pt;margin-top:651.7pt;width:334.05pt;height:46.3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" stroked="f">
                <v:textbox>
                  <w:txbxContent>
                    <w:p w14:paraId="37DB2B6A" w14:textId="77777777" w:rsidR="00201098" w:rsidRDefault="00201098" w:rsidP="00F025A4">
                      <w:pPr>
                        <w:pStyle w:val="CompanyName"/>
                        <w:pBdr>
                          <w:top w:val="single" w:sz="4" w:space="1" w:color="auto"/>
                        </w:pBdr>
                      </w:pPr>
                    </w:p>
                    <w:p w14:paraId="137FD2B0" w14:textId="2C258E91" w:rsidR="0010528C" w:rsidRPr="00201098" w:rsidRDefault="0010528C" w:rsidP="00F025A4">
                      <w:pPr>
                        <w:pStyle w:val="CompanyName"/>
                        <w:pBdr>
                          <w:top w:val="single" w:sz="4" w:space="1" w:color="auto"/>
                        </w:pBdr>
                      </w:pPr>
                      <w:r w:rsidRPr="00201098">
                        <w:t>T</w:t>
                      </w:r>
                      <w:r w:rsidR="00201098" w:rsidRPr="00201098">
                        <w:t>ANCREDE</w:t>
                      </w:r>
                      <w:r w:rsidRPr="00201098">
                        <w:t xml:space="preserve"> CHATIN</w:t>
                      </w:r>
                    </w:p>
                    <w:p w14:paraId="1721C80A" w14:textId="77777777" w:rsidR="0010528C" w:rsidRPr="00B33F84" w:rsidRDefault="0010528C" w:rsidP="00F025A4">
                      <w:pPr>
                        <w:pStyle w:val="CompanyName"/>
                        <w:pBdr>
                          <w:top w:val="single" w:sz="4" w:space="1" w:color="auto"/>
                        </w:pBdr>
                      </w:pPr>
                    </w:p>
                  </w:txbxContent>
                </v:textbox>
                <w10:wrap type="square" anchorx="margin" anchory="margin"/>
              </v:shape>
            </w:pict>
          </mc:Fallback>
        </mc:AlternateContent>
      </w:r>
      <w:r w:rsidRPr="00201098">
        <w:rPr>
          <w:b/>
          <w:noProof/>
          <w:sz w:val="28"/>
        </w:rPr>
        <mc:AlternateContent>
          <mc:Choice Requires="wps">
            <w:drawing>
              <wp:anchor distT="45720" distB="45720" distL="114300" distR="114300" simplePos="0" relativeHeight="251682304" behindDoc="0" locked="0" layoutInCell="1" allowOverlap="1" wp14:anchorId="3E8CCB81" wp14:editId="5CBEB0DF">
                <wp:simplePos x="0" y="0"/>
                <wp:positionH relativeFrom="margin">
                  <wp:align>center</wp:align>
                </wp:positionH>
                <wp:positionV relativeFrom="paragraph">
                  <wp:posOffset>1078865</wp:posOffset>
                </wp:positionV>
                <wp:extent cx="3143250" cy="4000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400050"/>
                        </a:xfrm>
                        <a:prstGeom prst="rect">
                          <a:avLst/>
                        </a:prstGeom>
                        <a:noFill/>
                        <a:ln w="9525">
                          <a:noFill/>
                          <a:miter lim="800000"/>
                          <a:headEnd/>
                          <a:tailEnd/>
                        </a:ln>
                      </wps:spPr>
                      <wps:txbx>
                        <w:txbxContent>
                          <w:p w14:paraId="486EC825" w14:textId="7D9D9F55" w:rsidR="00201098" w:rsidRPr="009F6125" w:rsidRDefault="003C48CC" w:rsidP="00581413">
                            <w:pPr>
                              <w:jc w:val="center"/>
                            </w:pPr>
                            <w:r>
                              <w:t>42 Rue de Bonnel</w:t>
                            </w:r>
                            <w:r w:rsidR="00201098" w:rsidRPr="009F6125">
                              <w:t xml:space="preserve"> – 6900</w:t>
                            </w:r>
                            <w:r>
                              <w:t>3</w:t>
                            </w:r>
                            <w:r w:rsidR="00201098" w:rsidRPr="009F6125">
                              <w:t xml:space="preserve">, </w:t>
                            </w:r>
                            <w:r w:rsidR="00581413">
                              <w:t>Lyon</w:t>
                            </w:r>
                            <w:r w:rsidR="00201098" w:rsidRPr="009F6125">
                              <w:br/>
                              <w:t>Lyon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8CCB81" id="Zone de texte 2" o:spid="_x0000_s1027" type="#_x0000_t202" style="position:absolute;left:0;text-align:left;margin-left:0;margin-top:84.95pt;width:247.5pt;height:31.5pt;z-index:2516823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" filled="f" stroked="f">
                <v:textbox>
                  <w:txbxContent>
                    <w:p w14:paraId="486EC825" w14:textId="7D9D9F55" w:rsidR="00201098" w:rsidRPr="009F6125" w:rsidRDefault="003C48CC" w:rsidP="00581413">
                      <w:pPr>
                        <w:jc w:val="center"/>
                      </w:pPr>
                      <w:r>
                        <w:t>42 Rue de Bonnel</w:t>
                      </w:r>
                      <w:r w:rsidR="00201098" w:rsidRPr="009F6125">
                        <w:t xml:space="preserve"> – 6900</w:t>
                      </w:r>
                      <w:r>
                        <w:t>3</w:t>
                      </w:r>
                      <w:r w:rsidR="00201098" w:rsidRPr="009F6125">
                        <w:t xml:space="preserve">, </w:t>
                      </w:r>
                      <w:r w:rsidR="00581413">
                        <w:t>Lyon</w:t>
                      </w:r>
                      <w:r w:rsidR="00201098" w:rsidRPr="009F6125">
                        <w:br/>
                        <w:t>Lyon</w:t>
                      </w:r>
                    </w:p>
                  </w:txbxContent>
                </v:textbox>
                <w10:wrap type="square" anchorx="margin"/>
              </v:shape>
            </w:pict>
          </mc:Fallback>
        </mc:AlternateContent>
      </w:r>
      <w:r w:rsidR="00201098" w:rsidRPr="008E3A55">
        <w:rPr>
          <w:noProof/>
        </w:rPr>
        <mc:AlternateContent>
          <mc:Choice Requires="wps">
            <w:drawing>
              <wp:anchor distT="0" distB="0" distL="114300" distR="114300" simplePos="0" relativeHeight="251680256" behindDoc="0" locked="0" layoutInCell="1" allowOverlap="1" wp14:anchorId="1419BABC" wp14:editId="290E09AE">
                <wp:simplePos x="0" y="0"/>
                <wp:positionH relativeFrom="margin">
                  <wp:align>center</wp:align>
                </wp:positionH>
                <wp:positionV relativeFrom="margin">
                  <wp:posOffset>7369175</wp:posOffset>
                </wp:positionV>
                <wp:extent cx="4242435" cy="649605"/>
                <wp:effectExtent l="0" t="0" r="5715" b="0"/>
                <wp:wrapSquare wrapText="bothSides"/>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2435" cy="649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16C5F5" w14:textId="77777777" w:rsidR="00201098" w:rsidRDefault="00201098" w:rsidP="00152740">
                            <w:pPr>
                              <w:pStyle w:val="CompanyName"/>
                            </w:pPr>
                          </w:p>
                          <w:p w14:paraId="60D504AD" w14:textId="7A53C791" w:rsidR="00201098" w:rsidRPr="00581413" w:rsidRDefault="00201098" w:rsidP="00152740">
                            <w:pPr>
                              <w:pStyle w:val="CompanyName"/>
                              <w:rPr>
                                <w:b/>
                                <w:bCs/>
                              </w:rPr>
                            </w:pPr>
                          </w:p>
                          <w:p w14:paraId="2547F71D" w14:textId="3CC5BEF4" w:rsidR="00201098" w:rsidRPr="00B33F84" w:rsidRDefault="00201098" w:rsidP="00152740">
                            <w:pPr>
                              <w:pStyle w:val="CompanyName"/>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419BABC" id="_x0000_s1028" type="#_x0000_t202" style="position:absolute;left:0;text-align:left;margin-left:0;margin-top:580.25pt;width:334.05pt;height:51.15pt;z-index:25168025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" stroked="f">
                <v:textbox style="mso-fit-shape-to-text:t">
                  <w:txbxContent>
                    <w:p w14:paraId="3716C5F5" w14:textId="77777777" w:rsidR="00201098" w:rsidRDefault="00201098" w:rsidP="00152740">
                      <w:pPr>
                        <w:pStyle w:val="CompanyName"/>
                      </w:pPr>
                    </w:p>
                    <w:p w14:paraId="60D504AD" w14:textId="7A53C791" w:rsidR="00201098" w:rsidRPr="00581413" w:rsidRDefault="00201098" w:rsidP="00152740">
                      <w:pPr>
                        <w:pStyle w:val="CompanyName"/>
                        <w:rPr>
                          <w:b/>
                          <w:bCs/>
                        </w:rPr>
                      </w:pPr>
                    </w:p>
                    <w:p w14:paraId="2547F71D" w14:textId="3CC5BEF4" w:rsidR="00201098" w:rsidRPr="00B33F84" w:rsidRDefault="00201098" w:rsidP="00152740">
                      <w:pPr>
                        <w:pStyle w:val="CompanyName"/>
                      </w:pPr>
                    </w:p>
                  </w:txbxContent>
                </v:textbox>
                <w10:wrap type="square" anchorx="margin" anchory="margin"/>
              </v:shape>
            </w:pict>
          </mc:Fallback>
        </mc:AlternateContent>
      </w:r>
      <w:r w:rsidR="00201098" w:rsidRPr="00F025A4">
        <w:rPr>
          <w:spacing w:val="60"/>
          <w:kern w:val="20"/>
          <w:szCs w:val="44"/>
        </w:rPr>
        <w:br w:type="page"/>
      </w:r>
    </w:p>
    <w:p w14:paraId="5D13BBAB" w14:textId="12A4EAF9" w:rsidR="00F025A4" w:rsidRPr="00F025A4" w:rsidRDefault="00F025A4" w:rsidP="00B23FE0">
      <w:pPr>
        <w:pStyle w:val="Titre"/>
        <w:pBdr>
          <w:bottom w:val="single" w:sz="4" w:space="1" w:color="auto"/>
        </w:pBdr>
        <w:ind w:firstLine="0"/>
      </w:pPr>
      <w:bookmarkStart w:id="0" w:name="_Toc76987991"/>
      <w:r w:rsidRPr="00F025A4">
        <w:lastRenderedPageBreak/>
        <w:t>sommaire</w:t>
      </w:r>
      <w:bookmarkEnd w:id="0"/>
    </w:p>
    <w:p w14:paraId="303D7B3F" w14:textId="5DECED06" w:rsidR="00B33F84" w:rsidRDefault="00B33F84" w:rsidP="00833267">
      <w:pPr>
        <w:ind w:firstLine="0"/>
      </w:pPr>
    </w:p>
    <w:p w14:paraId="79983C3F" w14:textId="506EA09F" w:rsidR="007D6323" w:rsidRDefault="007D6323" w:rsidP="007D6323">
      <w:pPr>
        <w:pStyle w:val="TM1"/>
        <w:tabs>
          <w:tab w:val="clear" w:pos="5040"/>
          <w:tab w:val="right" w:leader="dot" w:pos="8647"/>
        </w:tabs>
        <w:ind w:firstLine="0"/>
        <w:rPr>
          <w:rFonts w:asciiTheme="minorHAnsi" w:eastAsiaTheme="minorEastAsia" w:hAnsiTheme="minorHAnsi" w:cstheme="minorBidi"/>
          <w:b w:val="0"/>
          <w:noProof/>
          <w:kern w:val="2"/>
          <w:sz w:val="22"/>
          <w:szCs w:val="22"/>
          <w:shd w:val="clear" w:color="auto" w:fill="auto"/>
          <w:lang w:eastAsia="fr-FR" w:bidi="ar-SA"/>
          <w14:ligatures w14:val="standardContextual"/>
        </w:rPr>
      </w:pPr>
      <w:r>
        <w:rPr>
          <w:b w:val="0"/>
        </w:rPr>
        <w:fldChar w:fldCharType="begin"/>
      </w:r>
      <w:r>
        <w:rPr>
          <w:b w:val="0"/>
        </w:rPr>
        <w:instrText xml:space="preserve"> TOC \o "1-3" \h \z \u </w:instrText>
      </w:r>
      <w:r>
        <w:rPr>
          <w:b w:val="0"/>
        </w:rPr>
        <w:fldChar w:fldCharType="separate"/>
      </w:r>
      <w:hyperlink w:anchor="_Toc146095957" w:history="1">
        <w:r w:rsidRPr="00937E50">
          <w:rPr>
            <w:rStyle w:val="Lienhypertexte"/>
            <w:noProof/>
          </w:rPr>
          <w:t>Préparation</w:t>
        </w:r>
        <w:r>
          <w:rPr>
            <w:noProof/>
            <w:webHidden/>
          </w:rPr>
          <w:tab/>
        </w:r>
        <w:r>
          <w:rPr>
            <w:noProof/>
            <w:webHidden/>
          </w:rPr>
          <w:fldChar w:fldCharType="begin"/>
        </w:r>
        <w:r>
          <w:rPr>
            <w:noProof/>
            <w:webHidden/>
          </w:rPr>
          <w:instrText xml:space="preserve"> PAGEREF _Toc146095957 \h </w:instrText>
        </w:r>
        <w:r>
          <w:rPr>
            <w:noProof/>
            <w:webHidden/>
          </w:rPr>
        </w:r>
        <w:r>
          <w:rPr>
            <w:noProof/>
            <w:webHidden/>
          </w:rPr>
          <w:fldChar w:fldCharType="separate"/>
        </w:r>
        <w:r>
          <w:rPr>
            <w:noProof/>
            <w:webHidden/>
          </w:rPr>
          <w:t>3</w:t>
        </w:r>
        <w:r>
          <w:rPr>
            <w:noProof/>
            <w:webHidden/>
          </w:rPr>
          <w:fldChar w:fldCharType="end"/>
        </w:r>
      </w:hyperlink>
    </w:p>
    <w:p w14:paraId="604C2509" w14:textId="620C5908" w:rsidR="007D6323" w:rsidRDefault="00000000" w:rsidP="007D6323">
      <w:pPr>
        <w:pStyle w:val="TM2"/>
        <w:tabs>
          <w:tab w:val="clear" w:pos="5040"/>
          <w:tab w:val="clear" w:pos="5670"/>
          <w:tab w:val="right" w:leader="dot" w:pos="1134"/>
          <w:tab w:val="right" w:leader="dot" w:pos="8647"/>
        </w:tabs>
        <w:rPr>
          <w:rFonts w:asciiTheme="minorHAnsi" w:eastAsiaTheme="minorEastAsia" w:hAnsiTheme="minorHAnsi" w:cstheme="minorBidi"/>
          <w:noProof/>
          <w:kern w:val="2"/>
          <w:szCs w:val="22"/>
          <w:shd w:val="clear" w:color="auto" w:fill="auto"/>
          <w:lang w:eastAsia="fr-FR" w:bidi="ar-SA"/>
          <w14:ligatures w14:val="standardContextual"/>
        </w:rPr>
      </w:pPr>
      <w:hyperlink w:anchor="_Toc146095958" w:history="1">
        <w:r w:rsidR="007D6323" w:rsidRPr="00937E50">
          <w:rPr>
            <w:rStyle w:val="Lienhypertexte"/>
            <w:noProof/>
          </w:rPr>
          <w:t>A.</w:t>
        </w:r>
        <w:r w:rsidR="007D6323">
          <w:rPr>
            <w:rFonts w:asciiTheme="minorHAnsi" w:eastAsiaTheme="minorEastAsia" w:hAnsiTheme="minorHAnsi" w:cstheme="minorBidi"/>
            <w:noProof/>
            <w:kern w:val="2"/>
            <w:szCs w:val="22"/>
            <w:shd w:val="clear" w:color="auto" w:fill="auto"/>
            <w:lang w:eastAsia="fr-FR" w:bidi="ar-SA"/>
            <w14:ligatures w14:val="standardContextual"/>
          </w:rPr>
          <w:tab/>
        </w:r>
        <w:r w:rsidR="007D6323" w:rsidRPr="00937E50">
          <w:rPr>
            <w:rStyle w:val="Lienhypertexte"/>
            <w:noProof/>
          </w:rPr>
          <w:t>Nom des fichiers</w:t>
        </w:r>
        <w:r w:rsidR="007D6323">
          <w:rPr>
            <w:noProof/>
            <w:webHidden/>
          </w:rPr>
          <w:tab/>
        </w:r>
        <w:r w:rsidR="007D6323">
          <w:rPr>
            <w:noProof/>
            <w:webHidden/>
          </w:rPr>
          <w:fldChar w:fldCharType="begin"/>
        </w:r>
        <w:r w:rsidR="007D6323">
          <w:rPr>
            <w:noProof/>
            <w:webHidden/>
          </w:rPr>
          <w:instrText xml:space="preserve"> PAGEREF _Toc146095958 \h </w:instrText>
        </w:r>
        <w:r w:rsidR="007D6323">
          <w:rPr>
            <w:noProof/>
            <w:webHidden/>
          </w:rPr>
        </w:r>
        <w:r w:rsidR="007D6323">
          <w:rPr>
            <w:noProof/>
            <w:webHidden/>
          </w:rPr>
          <w:fldChar w:fldCharType="separate"/>
        </w:r>
        <w:r w:rsidR="007D6323">
          <w:rPr>
            <w:noProof/>
            <w:webHidden/>
          </w:rPr>
          <w:t>3</w:t>
        </w:r>
        <w:r w:rsidR="007D6323">
          <w:rPr>
            <w:noProof/>
            <w:webHidden/>
          </w:rPr>
          <w:fldChar w:fldCharType="end"/>
        </w:r>
      </w:hyperlink>
    </w:p>
    <w:p w14:paraId="6435B6B0" w14:textId="368A1F0E" w:rsidR="007D6323" w:rsidRDefault="00000000" w:rsidP="007D6323">
      <w:pPr>
        <w:pStyle w:val="TM2"/>
        <w:tabs>
          <w:tab w:val="clear" w:pos="5040"/>
          <w:tab w:val="clear" w:pos="5670"/>
          <w:tab w:val="right" w:leader="dot" w:pos="1134"/>
          <w:tab w:val="right" w:leader="dot" w:pos="8647"/>
        </w:tabs>
        <w:rPr>
          <w:rFonts w:asciiTheme="minorHAnsi" w:eastAsiaTheme="minorEastAsia" w:hAnsiTheme="minorHAnsi" w:cstheme="minorBidi"/>
          <w:noProof/>
          <w:kern w:val="2"/>
          <w:szCs w:val="22"/>
          <w:shd w:val="clear" w:color="auto" w:fill="auto"/>
          <w:lang w:eastAsia="fr-FR" w:bidi="ar-SA"/>
          <w14:ligatures w14:val="standardContextual"/>
        </w:rPr>
      </w:pPr>
      <w:hyperlink w:anchor="_Toc146095959" w:history="1">
        <w:r w:rsidR="007D6323" w:rsidRPr="00937E50">
          <w:rPr>
            <w:rStyle w:val="Lienhypertexte"/>
            <w:noProof/>
          </w:rPr>
          <w:t>B.</w:t>
        </w:r>
        <w:r w:rsidR="007D6323">
          <w:rPr>
            <w:rFonts w:asciiTheme="minorHAnsi" w:eastAsiaTheme="minorEastAsia" w:hAnsiTheme="minorHAnsi" w:cstheme="minorBidi"/>
            <w:noProof/>
            <w:kern w:val="2"/>
            <w:szCs w:val="22"/>
            <w:shd w:val="clear" w:color="auto" w:fill="auto"/>
            <w:lang w:eastAsia="fr-FR" w:bidi="ar-SA"/>
            <w14:ligatures w14:val="standardContextual"/>
          </w:rPr>
          <w:tab/>
        </w:r>
        <w:r w:rsidR="007D6323" w:rsidRPr="00937E50">
          <w:rPr>
            <w:rStyle w:val="Lienhypertexte"/>
            <w:noProof/>
          </w:rPr>
          <w:t>Installer Visual Studio Code</w:t>
        </w:r>
        <w:r w:rsidR="007D6323">
          <w:rPr>
            <w:noProof/>
            <w:webHidden/>
          </w:rPr>
          <w:tab/>
        </w:r>
        <w:r w:rsidR="007D6323">
          <w:rPr>
            <w:noProof/>
            <w:webHidden/>
          </w:rPr>
          <w:fldChar w:fldCharType="begin"/>
        </w:r>
        <w:r w:rsidR="007D6323">
          <w:rPr>
            <w:noProof/>
            <w:webHidden/>
          </w:rPr>
          <w:instrText xml:space="preserve"> PAGEREF _Toc146095959 \h </w:instrText>
        </w:r>
        <w:r w:rsidR="007D6323">
          <w:rPr>
            <w:noProof/>
            <w:webHidden/>
          </w:rPr>
        </w:r>
        <w:r w:rsidR="007D6323">
          <w:rPr>
            <w:noProof/>
            <w:webHidden/>
          </w:rPr>
          <w:fldChar w:fldCharType="separate"/>
        </w:r>
        <w:r w:rsidR="007D6323">
          <w:rPr>
            <w:noProof/>
            <w:webHidden/>
          </w:rPr>
          <w:t>3</w:t>
        </w:r>
        <w:r w:rsidR="007D6323">
          <w:rPr>
            <w:noProof/>
            <w:webHidden/>
          </w:rPr>
          <w:fldChar w:fldCharType="end"/>
        </w:r>
      </w:hyperlink>
    </w:p>
    <w:p w14:paraId="7BAE77C5" w14:textId="1F7F78EC" w:rsidR="007D6323" w:rsidRDefault="00000000" w:rsidP="007D6323">
      <w:pPr>
        <w:pStyle w:val="TM2"/>
        <w:tabs>
          <w:tab w:val="clear" w:pos="5040"/>
          <w:tab w:val="clear" w:pos="5670"/>
          <w:tab w:val="right" w:leader="dot" w:pos="1134"/>
          <w:tab w:val="right" w:leader="dot" w:pos="8647"/>
        </w:tabs>
        <w:rPr>
          <w:rFonts w:asciiTheme="minorHAnsi" w:eastAsiaTheme="minorEastAsia" w:hAnsiTheme="minorHAnsi" w:cstheme="minorBidi"/>
          <w:noProof/>
          <w:kern w:val="2"/>
          <w:szCs w:val="22"/>
          <w:shd w:val="clear" w:color="auto" w:fill="auto"/>
          <w:lang w:eastAsia="fr-FR" w:bidi="ar-SA"/>
          <w14:ligatures w14:val="standardContextual"/>
        </w:rPr>
      </w:pPr>
      <w:hyperlink w:anchor="_Toc146095960" w:history="1">
        <w:r w:rsidR="007D6323" w:rsidRPr="00937E50">
          <w:rPr>
            <w:rStyle w:val="Lienhypertexte"/>
            <w:noProof/>
          </w:rPr>
          <w:t>C.</w:t>
        </w:r>
        <w:r w:rsidR="007D6323">
          <w:rPr>
            <w:rFonts w:asciiTheme="minorHAnsi" w:eastAsiaTheme="minorEastAsia" w:hAnsiTheme="minorHAnsi" w:cstheme="minorBidi"/>
            <w:noProof/>
            <w:kern w:val="2"/>
            <w:szCs w:val="22"/>
            <w:shd w:val="clear" w:color="auto" w:fill="auto"/>
            <w:lang w:eastAsia="fr-FR" w:bidi="ar-SA"/>
            <w14:ligatures w14:val="standardContextual"/>
          </w:rPr>
          <w:tab/>
        </w:r>
        <w:r w:rsidR="007D6323" w:rsidRPr="00937E50">
          <w:rPr>
            <w:rStyle w:val="Lienhypertexte"/>
            <w:noProof/>
          </w:rPr>
          <w:t>Aide Supplementaire</w:t>
        </w:r>
        <w:r w:rsidR="007D6323">
          <w:rPr>
            <w:noProof/>
            <w:webHidden/>
          </w:rPr>
          <w:tab/>
        </w:r>
        <w:r w:rsidR="007D6323">
          <w:rPr>
            <w:noProof/>
            <w:webHidden/>
          </w:rPr>
          <w:fldChar w:fldCharType="begin"/>
        </w:r>
        <w:r w:rsidR="007D6323">
          <w:rPr>
            <w:noProof/>
            <w:webHidden/>
          </w:rPr>
          <w:instrText xml:space="preserve"> PAGEREF _Toc146095960 \h </w:instrText>
        </w:r>
        <w:r w:rsidR="007D6323">
          <w:rPr>
            <w:noProof/>
            <w:webHidden/>
          </w:rPr>
        </w:r>
        <w:r w:rsidR="007D6323">
          <w:rPr>
            <w:noProof/>
            <w:webHidden/>
          </w:rPr>
          <w:fldChar w:fldCharType="separate"/>
        </w:r>
        <w:r w:rsidR="007D6323">
          <w:rPr>
            <w:noProof/>
            <w:webHidden/>
          </w:rPr>
          <w:t>4</w:t>
        </w:r>
        <w:r w:rsidR="007D6323">
          <w:rPr>
            <w:noProof/>
            <w:webHidden/>
          </w:rPr>
          <w:fldChar w:fldCharType="end"/>
        </w:r>
      </w:hyperlink>
    </w:p>
    <w:p w14:paraId="6F35A7BD" w14:textId="0C09C527" w:rsidR="007D6323" w:rsidRDefault="00000000" w:rsidP="007D6323">
      <w:pPr>
        <w:pStyle w:val="TM3"/>
        <w:tabs>
          <w:tab w:val="clear" w:pos="5040"/>
          <w:tab w:val="left" w:pos="1100"/>
          <w:tab w:val="right" w:leader="dot" w:pos="8647"/>
        </w:tabs>
        <w:ind w:left="426"/>
        <w:rPr>
          <w:rFonts w:asciiTheme="minorHAnsi" w:eastAsiaTheme="minorEastAsia" w:hAnsiTheme="minorHAnsi" w:cstheme="minorBidi"/>
          <w:i w:val="0"/>
          <w:noProof/>
          <w:kern w:val="2"/>
          <w:sz w:val="22"/>
          <w:szCs w:val="22"/>
          <w:shd w:val="clear" w:color="auto" w:fill="auto"/>
          <w:lang w:eastAsia="fr-FR" w:bidi="ar-SA"/>
          <w14:ligatures w14:val="standardContextual"/>
        </w:rPr>
      </w:pPr>
      <w:hyperlink w:anchor="_Toc146095961" w:history="1">
        <w:r w:rsidR="007D6323" w:rsidRPr="00937E50">
          <w:rPr>
            <w:rStyle w:val="Lienhypertexte"/>
            <w:rFonts w:ascii="Symbol" w:hAnsi="Symbol"/>
            <w:noProof/>
          </w:rPr>
          <w:t></w:t>
        </w:r>
        <w:r w:rsidR="007D6323">
          <w:rPr>
            <w:rFonts w:asciiTheme="minorHAnsi" w:eastAsiaTheme="minorEastAsia" w:hAnsiTheme="minorHAnsi" w:cstheme="minorBidi"/>
            <w:i w:val="0"/>
            <w:noProof/>
            <w:kern w:val="2"/>
            <w:sz w:val="22"/>
            <w:szCs w:val="22"/>
            <w:shd w:val="clear" w:color="auto" w:fill="auto"/>
            <w:lang w:eastAsia="fr-FR" w:bidi="ar-SA"/>
            <w14:ligatures w14:val="standardContextual"/>
          </w:rPr>
          <w:tab/>
        </w:r>
        <w:r w:rsidR="007D6323" w:rsidRPr="00937E50">
          <w:rPr>
            <w:rStyle w:val="Lienhypertexte"/>
            <w:noProof/>
          </w:rPr>
          <w:t>W3School</w:t>
        </w:r>
        <w:r w:rsidR="007D6323">
          <w:rPr>
            <w:noProof/>
            <w:webHidden/>
          </w:rPr>
          <w:tab/>
        </w:r>
        <w:r w:rsidR="007D6323">
          <w:rPr>
            <w:noProof/>
            <w:webHidden/>
          </w:rPr>
          <w:fldChar w:fldCharType="begin"/>
        </w:r>
        <w:r w:rsidR="007D6323">
          <w:rPr>
            <w:noProof/>
            <w:webHidden/>
          </w:rPr>
          <w:instrText xml:space="preserve"> PAGEREF _Toc146095961 \h </w:instrText>
        </w:r>
        <w:r w:rsidR="007D6323">
          <w:rPr>
            <w:noProof/>
            <w:webHidden/>
          </w:rPr>
        </w:r>
        <w:r w:rsidR="007D6323">
          <w:rPr>
            <w:noProof/>
            <w:webHidden/>
          </w:rPr>
          <w:fldChar w:fldCharType="separate"/>
        </w:r>
        <w:r w:rsidR="007D6323">
          <w:rPr>
            <w:noProof/>
            <w:webHidden/>
          </w:rPr>
          <w:t>4</w:t>
        </w:r>
        <w:r w:rsidR="007D6323">
          <w:rPr>
            <w:noProof/>
            <w:webHidden/>
          </w:rPr>
          <w:fldChar w:fldCharType="end"/>
        </w:r>
      </w:hyperlink>
    </w:p>
    <w:p w14:paraId="78710281" w14:textId="7C3F5215" w:rsidR="007D6323" w:rsidRDefault="00000000" w:rsidP="007D6323">
      <w:pPr>
        <w:pStyle w:val="TM3"/>
        <w:tabs>
          <w:tab w:val="clear" w:pos="5040"/>
          <w:tab w:val="left" w:pos="1100"/>
          <w:tab w:val="right" w:leader="dot" w:pos="8647"/>
        </w:tabs>
        <w:ind w:left="426"/>
        <w:rPr>
          <w:rFonts w:asciiTheme="minorHAnsi" w:eastAsiaTheme="minorEastAsia" w:hAnsiTheme="minorHAnsi" w:cstheme="minorBidi"/>
          <w:i w:val="0"/>
          <w:noProof/>
          <w:kern w:val="2"/>
          <w:sz w:val="22"/>
          <w:szCs w:val="22"/>
          <w:shd w:val="clear" w:color="auto" w:fill="auto"/>
          <w:lang w:eastAsia="fr-FR" w:bidi="ar-SA"/>
          <w14:ligatures w14:val="standardContextual"/>
        </w:rPr>
      </w:pPr>
      <w:hyperlink w:anchor="_Toc146095962" w:history="1">
        <w:r w:rsidR="007D6323" w:rsidRPr="00937E50">
          <w:rPr>
            <w:rStyle w:val="Lienhypertexte"/>
            <w:rFonts w:ascii="Symbol" w:hAnsi="Symbol"/>
            <w:noProof/>
          </w:rPr>
          <w:t></w:t>
        </w:r>
        <w:r w:rsidR="007D6323">
          <w:rPr>
            <w:rFonts w:asciiTheme="minorHAnsi" w:eastAsiaTheme="minorEastAsia" w:hAnsiTheme="minorHAnsi" w:cstheme="minorBidi"/>
            <w:i w:val="0"/>
            <w:noProof/>
            <w:kern w:val="2"/>
            <w:sz w:val="22"/>
            <w:szCs w:val="22"/>
            <w:shd w:val="clear" w:color="auto" w:fill="auto"/>
            <w:lang w:eastAsia="fr-FR" w:bidi="ar-SA"/>
            <w14:ligatures w14:val="standardContextual"/>
          </w:rPr>
          <w:tab/>
        </w:r>
        <w:r w:rsidR="007D6323" w:rsidRPr="00937E50">
          <w:rPr>
            <w:rStyle w:val="Lienhypertexte"/>
            <w:noProof/>
          </w:rPr>
          <w:t>Chat GPT</w:t>
        </w:r>
        <w:r w:rsidR="007D6323">
          <w:rPr>
            <w:noProof/>
            <w:webHidden/>
          </w:rPr>
          <w:tab/>
        </w:r>
        <w:r w:rsidR="007D6323">
          <w:rPr>
            <w:noProof/>
            <w:webHidden/>
          </w:rPr>
          <w:fldChar w:fldCharType="begin"/>
        </w:r>
        <w:r w:rsidR="007D6323">
          <w:rPr>
            <w:noProof/>
            <w:webHidden/>
          </w:rPr>
          <w:instrText xml:space="preserve"> PAGEREF _Toc146095962 \h </w:instrText>
        </w:r>
        <w:r w:rsidR="007D6323">
          <w:rPr>
            <w:noProof/>
            <w:webHidden/>
          </w:rPr>
        </w:r>
        <w:r w:rsidR="007D6323">
          <w:rPr>
            <w:noProof/>
            <w:webHidden/>
          </w:rPr>
          <w:fldChar w:fldCharType="separate"/>
        </w:r>
        <w:r w:rsidR="007D6323">
          <w:rPr>
            <w:noProof/>
            <w:webHidden/>
          </w:rPr>
          <w:t>4</w:t>
        </w:r>
        <w:r w:rsidR="007D6323">
          <w:rPr>
            <w:noProof/>
            <w:webHidden/>
          </w:rPr>
          <w:fldChar w:fldCharType="end"/>
        </w:r>
      </w:hyperlink>
    </w:p>
    <w:p w14:paraId="227A1104" w14:textId="52004816" w:rsidR="007D6323" w:rsidRDefault="00000000" w:rsidP="007D6323">
      <w:pPr>
        <w:pStyle w:val="TM3"/>
        <w:tabs>
          <w:tab w:val="clear" w:pos="5040"/>
          <w:tab w:val="left" w:pos="1100"/>
          <w:tab w:val="right" w:leader="dot" w:pos="8647"/>
        </w:tabs>
        <w:ind w:left="426"/>
        <w:rPr>
          <w:rFonts w:asciiTheme="minorHAnsi" w:eastAsiaTheme="minorEastAsia" w:hAnsiTheme="minorHAnsi" w:cstheme="minorBidi"/>
          <w:i w:val="0"/>
          <w:noProof/>
          <w:kern w:val="2"/>
          <w:sz w:val="22"/>
          <w:szCs w:val="22"/>
          <w:shd w:val="clear" w:color="auto" w:fill="auto"/>
          <w:lang w:eastAsia="fr-FR" w:bidi="ar-SA"/>
          <w14:ligatures w14:val="standardContextual"/>
        </w:rPr>
      </w:pPr>
      <w:hyperlink w:anchor="_Toc146095963" w:history="1">
        <w:r w:rsidR="007D6323" w:rsidRPr="00937E50">
          <w:rPr>
            <w:rStyle w:val="Lienhypertexte"/>
            <w:rFonts w:ascii="Symbol" w:hAnsi="Symbol"/>
            <w:noProof/>
          </w:rPr>
          <w:t></w:t>
        </w:r>
        <w:r w:rsidR="007D6323">
          <w:rPr>
            <w:rFonts w:asciiTheme="minorHAnsi" w:eastAsiaTheme="minorEastAsia" w:hAnsiTheme="minorHAnsi" w:cstheme="minorBidi"/>
            <w:i w:val="0"/>
            <w:noProof/>
            <w:kern w:val="2"/>
            <w:sz w:val="22"/>
            <w:szCs w:val="22"/>
            <w:shd w:val="clear" w:color="auto" w:fill="auto"/>
            <w:lang w:eastAsia="fr-FR" w:bidi="ar-SA"/>
            <w14:ligatures w14:val="standardContextual"/>
          </w:rPr>
          <w:tab/>
        </w:r>
        <w:r w:rsidR="007D6323" w:rsidRPr="00937E50">
          <w:rPr>
            <w:rStyle w:val="Lienhypertexte"/>
            <w:noProof/>
          </w:rPr>
          <w:t>Petit conseil</w:t>
        </w:r>
        <w:r w:rsidR="007D6323">
          <w:rPr>
            <w:noProof/>
            <w:webHidden/>
          </w:rPr>
          <w:tab/>
        </w:r>
        <w:r w:rsidR="007D6323">
          <w:rPr>
            <w:noProof/>
            <w:webHidden/>
          </w:rPr>
          <w:fldChar w:fldCharType="begin"/>
        </w:r>
        <w:r w:rsidR="007D6323">
          <w:rPr>
            <w:noProof/>
            <w:webHidden/>
          </w:rPr>
          <w:instrText xml:space="preserve"> PAGEREF _Toc146095963 \h </w:instrText>
        </w:r>
        <w:r w:rsidR="007D6323">
          <w:rPr>
            <w:noProof/>
            <w:webHidden/>
          </w:rPr>
        </w:r>
        <w:r w:rsidR="007D6323">
          <w:rPr>
            <w:noProof/>
            <w:webHidden/>
          </w:rPr>
          <w:fldChar w:fldCharType="separate"/>
        </w:r>
        <w:r w:rsidR="007D6323">
          <w:rPr>
            <w:noProof/>
            <w:webHidden/>
          </w:rPr>
          <w:t>5</w:t>
        </w:r>
        <w:r w:rsidR="007D6323">
          <w:rPr>
            <w:noProof/>
            <w:webHidden/>
          </w:rPr>
          <w:fldChar w:fldCharType="end"/>
        </w:r>
      </w:hyperlink>
    </w:p>
    <w:p w14:paraId="3FEB8D8F" w14:textId="30293245" w:rsidR="007D6323" w:rsidRDefault="00000000" w:rsidP="007D6323">
      <w:pPr>
        <w:pStyle w:val="TM1"/>
        <w:tabs>
          <w:tab w:val="clear" w:pos="5040"/>
          <w:tab w:val="right" w:leader="dot" w:pos="8647"/>
        </w:tabs>
        <w:ind w:firstLine="0"/>
        <w:rPr>
          <w:rFonts w:asciiTheme="minorHAnsi" w:eastAsiaTheme="minorEastAsia" w:hAnsiTheme="minorHAnsi" w:cstheme="minorBidi"/>
          <w:b w:val="0"/>
          <w:noProof/>
          <w:kern w:val="2"/>
          <w:sz w:val="22"/>
          <w:szCs w:val="22"/>
          <w:shd w:val="clear" w:color="auto" w:fill="auto"/>
          <w:lang w:eastAsia="fr-FR" w:bidi="ar-SA"/>
          <w14:ligatures w14:val="standardContextual"/>
        </w:rPr>
      </w:pPr>
      <w:hyperlink w:anchor="_Toc146095964" w:history="1">
        <w:r w:rsidR="007D6323" w:rsidRPr="00937E50">
          <w:rPr>
            <w:rStyle w:val="Lienhypertexte"/>
            <w:noProof/>
          </w:rPr>
          <w:t>Page html</w:t>
        </w:r>
        <w:r w:rsidR="007D6323">
          <w:rPr>
            <w:noProof/>
            <w:webHidden/>
          </w:rPr>
          <w:tab/>
        </w:r>
        <w:r w:rsidR="007D6323">
          <w:rPr>
            <w:noProof/>
            <w:webHidden/>
          </w:rPr>
          <w:fldChar w:fldCharType="begin"/>
        </w:r>
        <w:r w:rsidR="007D6323">
          <w:rPr>
            <w:noProof/>
            <w:webHidden/>
          </w:rPr>
          <w:instrText xml:space="preserve"> PAGEREF _Toc146095964 \h </w:instrText>
        </w:r>
        <w:r w:rsidR="007D6323">
          <w:rPr>
            <w:noProof/>
            <w:webHidden/>
          </w:rPr>
        </w:r>
        <w:r w:rsidR="007D6323">
          <w:rPr>
            <w:noProof/>
            <w:webHidden/>
          </w:rPr>
          <w:fldChar w:fldCharType="separate"/>
        </w:r>
        <w:r w:rsidR="007D6323">
          <w:rPr>
            <w:noProof/>
            <w:webHidden/>
          </w:rPr>
          <w:t>6</w:t>
        </w:r>
        <w:r w:rsidR="007D6323">
          <w:rPr>
            <w:noProof/>
            <w:webHidden/>
          </w:rPr>
          <w:fldChar w:fldCharType="end"/>
        </w:r>
      </w:hyperlink>
    </w:p>
    <w:p w14:paraId="4AA28F40" w14:textId="783680C0" w:rsidR="007D6323" w:rsidRDefault="00000000" w:rsidP="007D6323">
      <w:pPr>
        <w:pStyle w:val="TM2"/>
        <w:tabs>
          <w:tab w:val="clear" w:pos="5040"/>
          <w:tab w:val="clear" w:pos="5670"/>
          <w:tab w:val="right" w:leader="dot" w:pos="1134"/>
          <w:tab w:val="right" w:leader="dot" w:pos="8647"/>
        </w:tabs>
        <w:rPr>
          <w:rFonts w:asciiTheme="minorHAnsi" w:eastAsiaTheme="minorEastAsia" w:hAnsiTheme="minorHAnsi" w:cstheme="minorBidi"/>
          <w:noProof/>
          <w:kern w:val="2"/>
          <w:szCs w:val="22"/>
          <w:shd w:val="clear" w:color="auto" w:fill="auto"/>
          <w:lang w:eastAsia="fr-FR" w:bidi="ar-SA"/>
          <w14:ligatures w14:val="standardContextual"/>
        </w:rPr>
      </w:pPr>
      <w:hyperlink w:anchor="_Toc146095965" w:history="1">
        <w:r w:rsidR="007D6323" w:rsidRPr="00937E50">
          <w:rPr>
            <w:rStyle w:val="Lienhypertexte"/>
            <w:noProof/>
          </w:rPr>
          <w:t>A.</w:t>
        </w:r>
        <w:r w:rsidR="007D6323">
          <w:rPr>
            <w:rFonts w:asciiTheme="minorHAnsi" w:eastAsiaTheme="minorEastAsia" w:hAnsiTheme="minorHAnsi" w:cstheme="minorBidi"/>
            <w:noProof/>
            <w:kern w:val="2"/>
            <w:szCs w:val="22"/>
            <w:shd w:val="clear" w:color="auto" w:fill="auto"/>
            <w:lang w:eastAsia="fr-FR" w:bidi="ar-SA"/>
            <w14:ligatures w14:val="standardContextual"/>
          </w:rPr>
          <w:tab/>
        </w:r>
        <w:r w:rsidR="007D6323" w:rsidRPr="00937E50">
          <w:rPr>
            <w:rStyle w:val="Lienhypertexte"/>
            <w:noProof/>
          </w:rPr>
          <w:t>Les choses a savoir avant de commencer</w:t>
        </w:r>
        <w:r w:rsidR="007D6323">
          <w:rPr>
            <w:noProof/>
            <w:webHidden/>
          </w:rPr>
          <w:tab/>
        </w:r>
        <w:r w:rsidR="007D6323">
          <w:rPr>
            <w:noProof/>
            <w:webHidden/>
          </w:rPr>
          <w:fldChar w:fldCharType="begin"/>
        </w:r>
        <w:r w:rsidR="007D6323">
          <w:rPr>
            <w:noProof/>
            <w:webHidden/>
          </w:rPr>
          <w:instrText xml:space="preserve"> PAGEREF _Toc146095965 \h </w:instrText>
        </w:r>
        <w:r w:rsidR="007D6323">
          <w:rPr>
            <w:noProof/>
            <w:webHidden/>
          </w:rPr>
        </w:r>
        <w:r w:rsidR="007D6323">
          <w:rPr>
            <w:noProof/>
            <w:webHidden/>
          </w:rPr>
          <w:fldChar w:fldCharType="separate"/>
        </w:r>
        <w:r w:rsidR="007D6323">
          <w:rPr>
            <w:noProof/>
            <w:webHidden/>
          </w:rPr>
          <w:t>6</w:t>
        </w:r>
        <w:r w:rsidR="007D6323">
          <w:rPr>
            <w:noProof/>
            <w:webHidden/>
          </w:rPr>
          <w:fldChar w:fldCharType="end"/>
        </w:r>
      </w:hyperlink>
    </w:p>
    <w:p w14:paraId="595E5E18" w14:textId="344732EF" w:rsidR="007D6323" w:rsidRDefault="00000000" w:rsidP="001D3E05">
      <w:pPr>
        <w:pStyle w:val="TM3"/>
        <w:tabs>
          <w:tab w:val="clear" w:pos="5040"/>
          <w:tab w:val="left" w:pos="1100"/>
          <w:tab w:val="right" w:leader="dot" w:pos="8647"/>
        </w:tabs>
        <w:ind w:left="426"/>
        <w:rPr>
          <w:rFonts w:asciiTheme="minorHAnsi" w:eastAsiaTheme="minorEastAsia" w:hAnsiTheme="minorHAnsi" w:cstheme="minorBidi"/>
          <w:i w:val="0"/>
          <w:noProof/>
          <w:kern w:val="2"/>
          <w:sz w:val="22"/>
          <w:szCs w:val="22"/>
          <w:shd w:val="clear" w:color="auto" w:fill="auto"/>
          <w:lang w:eastAsia="fr-FR" w:bidi="ar-SA"/>
          <w14:ligatures w14:val="standardContextual"/>
        </w:rPr>
      </w:pPr>
      <w:hyperlink w:anchor="_Toc146095966" w:history="1">
        <w:r w:rsidR="007D6323" w:rsidRPr="00937E50">
          <w:rPr>
            <w:rStyle w:val="Lienhypertexte"/>
            <w:rFonts w:ascii="Symbol" w:hAnsi="Symbol"/>
            <w:noProof/>
          </w:rPr>
          <w:t></w:t>
        </w:r>
        <w:r w:rsidR="007D6323">
          <w:rPr>
            <w:rFonts w:asciiTheme="minorHAnsi" w:eastAsiaTheme="minorEastAsia" w:hAnsiTheme="minorHAnsi" w:cstheme="minorBidi"/>
            <w:i w:val="0"/>
            <w:noProof/>
            <w:kern w:val="2"/>
            <w:sz w:val="22"/>
            <w:szCs w:val="22"/>
            <w:shd w:val="clear" w:color="auto" w:fill="auto"/>
            <w:lang w:eastAsia="fr-FR" w:bidi="ar-SA"/>
            <w14:ligatures w14:val="standardContextual"/>
          </w:rPr>
          <w:tab/>
        </w:r>
        <w:r w:rsidR="007D6323" w:rsidRPr="00937E50">
          <w:rPr>
            <w:rStyle w:val="Lienhypertexte"/>
            <w:noProof/>
          </w:rPr>
          <w:t>Rappel des différences de code</w:t>
        </w:r>
        <w:r w:rsidR="007D6323">
          <w:rPr>
            <w:noProof/>
            <w:webHidden/>
          </w:rPr>
          <w:tab/>
        </w:r>
        <w:r w:rsidR="007D6323">
          <w:rPr>
            <w:noProof/>
            <w:webHidden/>
          </w:rPr>
          <w:fldChar w:fldCharType="begin"/>
        </w:r>
        <w:r w:rsidR="007D6323">
          <w:rPr>
            <w:noProof/>
            <w:webHidden/>
          </w:rPr>
          <w:instrText xml:space="preserve"> PAGEREF _Toc146095966 \h </w:instrText>
        </w:r>
        <w:r w:rsidR="007D6323">
          <w:rPr>
            <w:noProof/>
            <w:webHidden/>
          </w:rPr>
        </w:r>
        <w:r w:rsidR="007D6323">
          <w:rPr>
            <w:noProof/>
            <w:webHidden/>
          </w:rPr>
          <w:fldChar w:fldCharType="separate"/>
        </w:r>
        <w:r w:rsidR="007D6323">
          <w:rPr>
            <w:noProof/>
            <w:webHidden/>
          </w:rPr>
          <w:t>6</w:t>
        </w:r>
        <w:r w:rsidR="007D6323">
          <w:rPr>
            <w:noProof/>
            <w:webHidden/>
          </w:rPr>
          <w:fldChar w:fldCharType="end"/>
        </w:r>
      </w:hyperlink>
    </w:p>
    <w:p w14:paraId="144CA260" w14:textId="72C8D772" w:rsidR="007D6323" w:rsidRDefault="00000000" w:rsidP="001D3E05">
      <w:pPr>
        <w:pStyle w:val="TM3"/>
        <w:tabs>
          <w:tab w:val="clear" w:pos="5040"/>
          <w:tab w:val="left" w:pos="1100"/>
          <w:tab w:val="right" w:leader="dot" w:pos="8647"/>
        </w:tabs>
        <w:ind w:left="426"/>
        <w:rPr>
          <w:rFonts w:asciiTheme="minorHAnsi" w:eastAsiaTheme="minorEastAsia" w:hAnsiTheme="minorHAnsi" w:cstheme="minorBidi"/>
          <w:i w:val="0"/>
          <w:noProof/>
          <w:kern w:val="2"/>
          <w:sz w:val="22"/>
          <w:szCs w:val="22"/>
          <w:shd w:val="clear" w:color="auto" w:fill="auto"/>
          <w:lang w:eastAsia="fr-FR" w:bidi="ar-SA"/>
          <w14:ligatures w14:val="standardContextual"/>
        </w:rPr>
      </w:pPr>
      <w:hyperlink w:anchor="_Toc146095967" w:history="1">
        <w:r w:rsidR="007D6323" w:rsidRPr="00937E50">
          <w:rPr>
            <w:rStyle w:val="Lienhypertexte"/>
            <w:rFonts w:ascii="Symbol" w:hAnsi="Symbol"/>
            <w:noProof/>
          </w:rPr>
          <w:t></w:t>
        </w:r>
        <w:r w:rsidR="007D6323">
          <w:rPr>
            <w:rFonts w:asciiTheme="minorHAnsi" w:eastAsiaTheme="minorEastAsia" w:hAnsiTheme="minorHAnsi" w:cstheme="minorBidi"/>
            <w:i w:val="0"/>
            <w:noProof/>
            <w:kern w:val="2"/>
            <w:sz w:val="22"/>
            <w:szCs w:val="22"/>
            <w:shd w:val="clear" w:color="auto" w:fill="auto"/>
            <w:lang w:eastAsia="fr-FR" w:bidi="ar-SA"/>
            <w14:ligatures w14:val="standardContextual"/>
          </w:rPr>
          <w:tab/>
        </w:r>
        <w:r w:rsidR="007D6323" w:rsidRPr="00937E50">
          <w:rPr>
            <w:rStyle w:val="Lienhypertexte"/>
            <w:noProof/>
          </w:rPr>
          <w:t>Ce que vous retrouvez forcement dans du html</w:t>
        </w:r>
        <w:r w:rsidR="007D6323">
          <w:rPr>
            <w:noProof/>
            <w:webHidden/>
          </w:rPr>
          <w:tab/>
        </w:r>
        <w:r w:rsidR="007D6323">
          <w:rPr>
            <w:noProof/>
            <w:webHidden/>
          </w:rPr>
          <w:fldChar w:fldCharType="begin"/>
        </w:r>
        <w:r w:rsidR="007D6323">
          <w:rPr>
            <w:noProof/>
            <w:webHidden/>
          </w:rPr>
          <w:instrText xml:space="preserve"> PAGEREF _Toc146095967 \h </w:instrText>
        </w:r>
        <w:r w:rsidR="007D6323">
          <w:rPr>
            <w:noProof/>
            <w:webHidden/>
          </w:rPr>
        </w:r>
        <w:r w:rsidR="007D6323">
          <w:rPr>
            <w:noProof/>
            <w:webHidden/>
          </w:rPr>
          <w:fldChar w:fldCharType="separate"/>
        </w:r>
        <w:r w:rsidR="007D6323">
          <w:rPr>
            <w:noProof/>
            <w:webHidden/>
          </w:rPr>
          <w:t>6</w:t>
        </w:r>
        <w:r w:rsidR="007D6323">
          <w:rPr>
            <w:noProof/>
            <w:webHidden/>
          </w:rPr>
          <w:fldChar w:fldCharType="end"/>
        </w:r>
      </w:hyperlink>
    </w:p>
    <w:p w14:paraId="5AFE06AE" w14:textId="3D074517" w:rsidR="007D6323" w:rsidRDefault="00000000" w:rsidP="001D3E05">
      <w:pPr>
        <w:pStyle w:val="TM3"/>
        <w:tabs>
          <w:tab w:val="clear" w:pos="5040"/>
          <w:tab w:val="left" w:pos="1100"/>
          <w:tab w:val="right" w:leader="dot" w:pos="8647"/>
        </w:tabs>
        <w:ind w:left="426"/>
        <w:rPr>
          <w:rFonts w:asciiTheme="minorHAnsi" w:eastAsiaTheme="minorEastAsia" w:hAnsiTheme="minorHAnsi" w:cstheme="minorBidi"/>
          <w:i w:val="0"/>
          <w:noProof/>
          <w:kern w:val="2"/>
          <w:sz w:val="22"/>
          <w:szCs w:val="22"/>
          <w:shd w:val="clear" w:color="auto" w:fill="auto"/>
          <w:lang w:eastAsia="fr-FR" w:bidi="ar-SA"/>
          <w14:ligatures w14:val="standardContextual"/>
        </w:rPr>
      </w:pPr>
      <w:hyperlink w:anchor="_Toc146095968" w:history="1">
        <w:r w:rsidR="007D6323" w:rsidRPr="00937E50">
          <w:rPr>
            <w:rStyle w:val="Lienhypertexte"/>
            <w:rFonts w:ascii="Symbol" w:hAnsi="Symbol"/>
            <w:noProof/>
          </w:rPr>
          <w:t></w:t>
        </w:r>
        <w:r w:rsidR="007D6323">
          <w:rPr>
            <w:rFonts w:asciiTheme="minorHAnsi" w:eastAsiaTheme="minorEastAsia" w:hAnsiTheme="minorHAnsi" w:cstheme="minorBidi"/>
            <w:i w:val="0"/>
            <w:noProof/>
            <w:kern w:val="2"/>
            <w:sz w:val="22"/>
            <w:szCs w:val="22"/>
            <w:shd w:val="clear" w:color="auto" w:fill="auto"/>
            <w:lang w:eastAsia="fr-FR" w:bidi="ar-SA"/>
            <w14:ligatures w14:val="standardContextual"/>
          </w:rPr>
          <w:tab/>
        </w:r>
        <w:r w:rsidR="007D6323" w:rsidRPr="00937E50">
          <w:rPr>
            <w:rStyle w:val="Lienhypertexte"/>
            <w:noProof/>
          </w:rPr>
          <w:t>Les commentaires</w:t>
        </w:r>
        <w:r w:rsidR="007D6323">
          <w:rPr>
            <w:noProof/>
            <w:webHidden/>
          </w:rPr>
          <w:tab/>
        </w:r>
        <w:r w:rsidR="007D6323">
          <w:rPr>
            <w:noProof/>
            <w:webHidden/>
          </w:rPr>
          <w:fldChar w:fldCharType="begin"/>
        </w:r>
        <w:r w:rsidR="007D6323">
          <w:rPr>
            <w:noProof/>
            <w:webHidden/>
          </w:rPr>
          <w:instrText xml:space="preserve"> PAGEREF _Toc146095968 \h </w:instrText>
        </w:r>
        <w:r w:rsidR="007D6323">
          <w:rPr>
            <w:noProof/>
            <w:webHidden/>
          </w:rPr>
        </w:r>
        <w:r w:rsidR="007D6323">
          <w:rPr>
            <w:noProof/>
            <w:webHidden/>
          </w:rPr>
          <w:fldChar w:fldCharType="separate"/>
        </w:r>
        <w:r w:rsidR="007D6323">
          <w:rPr>
            <w:noProof/>
            <w:webHidden/>
          </w:rPr>
          <w:t>6</w:t>
        </w:r>
        <w:r w:rsidR="007D6323">
          <w:rPr>
            <w:noProof/>
            <w:webHidden/>
          </w:rPr>
          <w:fldChar w:fldCharType="end"/>
        </w:r>
      </w:hyperlink>
    </w:p>
    <w:p w14:paraId="5E5317D4" w14:textId="3D468E38" w:rsidR="007D6323" w:rsidRDefault="00000000" w:rsidP="001D3E05">
      <w:pPr>
        <w:pStyle w:val="TM3"/>
        <w:tabs>
          <w:tab w:val="clear" w:pos="5040"/>
          <w:tab w:val="left" w:pos="1100"/>
          <w:tab w:val="right" w:leader="dot" w:pos="8647"/>
        </w:tabs>
        <w:ind w:left="426"/>
        <w:rPr>
          <w:rFonts w:asciiTheme="minorHAnsi" w:eastAsiaTheme="minorEastAsia" w:hAnsiTheme="minorHAnsi" w:cstheme="minorBidi"/>
          <w:i w:val="0"/>
          <w:noProof/>
          <w:kern w:val="2"/>
          <w:sz w:val="22"/>
          <w:szCs w:val="22"/>
          <w:shd w:val="clear" w:color="auto" w:fill="auto"/>
          <w:lang w:eastAsia="fr-FR" w:bidi="ar-SA"/>
          <w14:ligatures w14:val="standardContextual"/>
        </w:rPr>
      </w:pPr>
      <w:hyperlink w:anchor="_Toc146095969" w:history="1">
        <w:r w:rsidR="007D6323" w:rsidRPr="00937E50">
          <w:rPr>
            <w:rStyle w:val="Lienhypertexte"/>
            <w:rFonts w:ascii="Symbol" w:hAnsi="Symbol"/>
            <w:noProof/>
          </w:rPr>
          <w:t></w:t>
        </w:r>
        <w:r w:rsidR="007D6323">
          <w:rPr>
            <w:rFonts w:asciiTheme="minorHAnsi" w:eastAsiaTheme="minorEastAsia" w:hAnsiTheme="minorHAnsi" w:cstheme="minorBidi"/>
            <w:i w:val="0"/>
            <w:noProof/>
            <w:kern w:val="2"/>
            <w:sz w:val="22"/>
            <w:szCs w:val="22"/>
            <w:shd w:val="clear" w:color="auto" w:fill="auto"/>
            <w:lang w:eastAsia="fr-FR" w:bidi="ar-SA"/>
            <w14:ligatures w14:val="standardContextual"/>
          </w:rPr>
          <w:tab/>
        </w:r>
        <w:r w:rsidR="007D6323" w:rsidRPr="00937E50">
          <w:rPr>
            <w:rStyle w:val="Lienhypertexte"/>
            <w:noProof/>
          </w:rPr>
          <w:t>les Balises</w:t>
        </w:r>
        <w:r w:rsidR="007D6323">
          <w:rPr>
            <w:noProof/>
            <w:webHidden/>
          </w:rPr>
          <w:tab/>
        </w:r>
        <w:r w:rsidR="007D6323">
          <w:rPr>
            <w:noProof/>
            <w:webHidden/>
          </w:rPr>
          <w:fldChar w:fldCharType="begin"/>
        </w:r>
        <w:r w:rsidR="007D6323">
          <w:rPr>
            <w:noProof/>
            <w:webHidden/>
          </w:rPr>
          <w:instrText xml:space="preserve"> PAGEREF _Toc146095969 \h </w:instrText>
        </w:r>
        <w:r w:rsidR="007D6323">
          <w:rPr>
            <w:noProof/>
            <w:webHidden/>
          </w:rPr>
        </w:r>
        <w:r w:rsidR="007D6323">
          <w:rPr>
            <w:noProof/>
            <w:webHidden/>
          </w:rPr>
          <w:fldChar w:fldCharType="separate"/>
        </w:r>
        <w:r w:rsidR="007D6323">
          <w:rPr>
            <w:noProof/>
            <w:webHidden/>
          </w:rPr>
          <w:t>7</w:t>
        </w:r>
        <w:r w:rsidR="007D6323">
          <w:rPr>
            <w:noProof/>
            <w:webHidden/>
          </w:rPr>
          <w:fldChar w:fldCharType="end"/>
        </w:r>
      </w:hyperlink>
    </w:p>
    <w:p w14:paraId="34C5F8F5" w14:textId="0F08E335" w:rsidR="007D6323" w:rsidRDefault="00000000" w:rsidP="007D6323">
      <w:pPr>
        <w:pStyle w:val="TM2"/>
        <w:tabs>
          <w:tab w:val="clear" w:pos="5040"/>
          <w:tab w:val="clear" w:pos="5670"/>
          <w:tab w:val="right" w:leader="dot" w:pos="1134"/>
          <w:tab w:val="right" w:leader="dot" w:pos="8647"/>
        </w:tabs>
        <w:rPr>
          <w:rFonts w:asciiTheme="minorHAnsi" w:eastAsiaTheme="minorEastAsia" w:hAnsiTheme="minorHAnsi" w:cstheme="minorBidi"/>
          <w:noProof/>
          <w:kern w:val="2"/>
          <w:szCs w:val="22"/>
          <w:shd w:val="clear" w:color="auto" w:fill="auto"/>
          <w:lang w:eastAsia="fr-FR" w:bidi="ar-SA"/>
          <w14:ligatures w14:val="standardContextual"/>
        </w:rPr>
      </w:pPr>
      <w:hyperlink w:anchor="_Toc146095970" w:history="1">
        <w:r w:rsidR="007D6323" w:rsidRPr="00937E50">
          <w:rPr>
            <w:rStyle w:val="Lienhypertexte"/>
            <w:noProof/>
          </w:rPr>
          <w:t>B.</w:t>
        </w:r>
        <w:r w:rsidR="007D6323">
          <w:rPr>
            <w:rFonts w:asciiTheme="minorHAnsi" w:eastAsiaTheme="minorEastAsia" w:hAnsiTheme="minorHAnsi" w:cstheme="minorBidi"/>
            <w:noProof/>
            <w:kern w:val="2"/>
            <w:szCs w:val="22"/>
            <w:shd w:val="clear" w:color="auto" w:fill="auto"/>
            <w:lang w:eastAsia="fr-FR" w:bidi="ar-SA"/>
            <w14:ligatures w14:val="standardContextual"/>
          </w:rPr>
          <w:tab/>
        </w:r>
        <w:r w:rsidR="007D6323" w:rsidRPr="00937E50">
          <w:rPr>
            <w:rStyle w:val="Lienhypertexte"/>
            <w:noProof/>
          </w:rPr>
          <w:t>Les changements obligatoires</w:t>
        </w:r>
        <w:r w:rsidR="007D6323">
          <w:rPr>
            <w:noProof/>
            <w:webHidden/>
          </w:rPr>
          <w:tab/>
        </w:r>
        <w:r w:rsidR="007D6323">
          <w:rPr>
            <w:noProof/>
            <w:webHidden/>
          </w:rPr>
          <w:fldChar w:fldCharType="begin"/>
        </w:r>
        <w:r w:rsidR="007D6323">
          <w:rPr>
            <w:noProof/>
            <w:webHidden/>
          </w:rPr>
          <w:instrText xml:space="preserve"> PAGEREF _Toc146095970 \h </w:instrText>
        </w:r>
        <w:r w:rsidR="007D6323">
          <w:rPr>
            <w:noProof/>
            <w:webHidden/>
          </w:rPr>
        </w:r>
        <w:r w:rsidR="007D6323">
          <w:rPr>
            <w:noProof/>
            <w:webHidden/>
          </w:rPr>
          <w:fldChar w:fldCharType="separate"/>
        </w:r>
        <w:r w:rsidR="007D6323">
          <w:rPr>
            <w:noProof/>
            <w:webHidden/>
          </w:rPr>
          <w:t>7</w:t>
        </w:r>
        <w:r w:rsidR="007D6323">
          <w:rPr>
            <w:noProof/>
            <w:webHidden/>
          </w:rPr>
          <w:fldChar w:fldCharType="end"/>
        </w:r>
      </w:hyperlink>
    </w:p>
    <w:p w14:paraId="29EC99C9" w14:textId="7167B0C4" w:rsidR="007D6323" w:rsidRDefault="00000000" w:rsidP="001D3E05">
      <w:pPr>
        <w:pStyle w:val="TM3"/>
        <w:tabs>
          <w:tab w:val="clear" w:pos="5040"/>
          <w:tab w:val="left" w:pos="1100"/>
          <w:tab w:val="right" w:leader="dot" w:pos="8647"/>
        </w:tabs>
        <w:ind w:left="426"/>
        <w:rPr>
          <w:rFonts w:asciiTheme="minorHAnsi" w:eastAsiaTheme="minorEastAsia" w:hAnsiTheme="minorHAnsi" w:cstheme="minorBidi"/>
          <w:i w:val="0"/>
          <w:noProof/>
          <w:kern w:val="2"/>
          <w:sz w:val="22"/>
          <w:szCs w:val="22"/>
          <w:shd w:val="clear" w:color="auto" w:fill="auto"/>
          <w:lang w:eastAsia="fr-FR" w:bidi="ar-SA"/>
          <w14:ligatures w14:val="standardContextual"/>
        </w:rPr>
      </w:pPr>
      <w:hyperlink w:anchor="_Toc146095971" w:history="1">
        <w:r w:rsidR="007D6323" w:rsidRPr="00937E50">
          <w:rPr>
            <w:rStyle w:val="Lienhypertexte"/>
            <w:rFonts w:ascii="Symbol" w:hAnsi="Symbol"/>
            <w:noProof/>
          </w:rPr>
          <w:t></w:t>
        </w:r>
        <w:r w:rsidR="007D6323">
          <w:rPr>
            <w:rFonts w:asciiTheme="minorHAnsi" w:eastAsiaTheme="minorEastAsia" w:hAnsiTheme="minorHAnsi" w:cstheme="minorBidi"/>
            <w:i w:val="0"/>
            <w:noProof/>
            <w:kern w:val="2"/>
            <w:sz w:val="22"/>
            <w:szCs w:val="22"/>
            <w:shd w:val="clear" w:color="auto" w:fill="auto"/>
            <w:lang w:eastAsia="fr-FR" w:bidi="ar-SA"/>
            <w14:ligatures w14:val="standardContextual"/>
          </w:rPr>
          <w:tab/>
        </w:r>
        <w:r w:rsidR="007D6323" w:rsidRPr="00937E50">
          <w:rPr>
            <w:rStyle w:val="Lienhypertexte"/>
            <w:noProof/>
          </w:rPr>
          <w:t>Nom du fichier</w:t>
        </w:r>
        <w:r w:rsidR="007D6323">
          <w:rPr>
            <w:noProof/>
            <w:webHidden/>
          </w:rPr>
          <w:tab/>
        </w:r>
        <w:r w:rsidR="007D6323">
          <w:rPr>
            <w:noProof/>
            <w:webHidden/>
          </w:rPr>
          <w:fldChar w:fldCharType="begin"/>
        </w:r>
        <w:r w:rsidR="007D6323">
          <w:rPr>
            <w:noProof/>
            <w:webHidden/>
          </w:rPr>
          <w:instrText xml:space="preserve"> PAGEREF _Toc146095971 \h </w:instrText>
        </w:r>
        <w:r w:rsidR="007D6323">
          <w:rPr>
            <w:noProof/>
            <w:webHidden/>
          </w:rPr>
        </w:r>
        <w:r w:rsidR="007D6323">
          <w:rPr>
            <w:noProof/>
            <w:webHidden/>
          </w:rPr>
          <w:fldChar w:fldCharType="separate"/>
        </w:r>
        <w:r w:rsidR="007D6323">
          <w:rPr>
            <w:noProof/>
            <w:webHidden/>
          </w:rPr>
          <w:t>7</w:t>
        </w:r>
        <w:r w:rsidR="007D6323">
          <w:rPr>
            <w:noProof/>
            <w:webHidden/>
          </w:rPr>
          <w:fldChar w:fldCharType="end"/>
        </w:r>
      </w:hyperlink>
    </w:p>
    <w:p w14:paraId="74D47222" w14:textId="24ED8BCC" w:rsidR="007D6323" w:rsidRDefault="00000000" w:rsidP="001D3E05">
      <w:pPr>
        <w:pStyle w:val="TM3"/>
        <w:tabs>
          <w:tab w:val="clear" w:pos="5040"/>
          <w:tab w:val="left" w:pos="1100"/>
          <w:tab w:val="right" w:leader="dot" w:pos="8647"/>
        </w:tabs>
        <w:ind w:left="426"/>
        <w:rPr>
          <w:rFonts w:asciiTheme="minorHAnsi" w:eastAsiaTheme="minorEastAsia" w:hAnsiTheme="minorHAnsi" w:cstheme="minorBidi"/>
          <w:i w:val="0"/>
          <w:noProof/>
          <w:kern w:val="2"/>
          <w:sz w:val="22"/>
          <w:szCs w:val="22"/>
          <w:shd w:val="clear" w:color="auto" w:fill="auto"/>
          <w:lang w:eastAsia="fr-FR" w:bidi="ar-SA"/>
          <w14:ligatures w14:val="standardContextual"/>
        </w:rPr>
      </w:pPr>
      <w:hyperlink w:anchor="_Toc146095972" w:history="1">
        <w:r w:rsidR="007D6323" w:rsidRPr="00937E50">
          <w:rPr>
            <w:rStyle w:val="Lienhypertexte"/>
            <w:rFonts w:ascii="Symbol" w:hAnsi="Symbol"/>
            <w:noProof/>
          </w:rPr>
          <w:t></w:t>
        </w:r>
        <w:r w:rsidR="007D6323">
          <w:rPr>
            <w:rFonts w:asciiTheme="minorHAnsi" w:eastAsiaTheme="minorEastAsia" w:hAnsiTheme="minorHAnsi" w:cstheme="minorBidi"/>
            <w:i w:val="0"/>
            <w:noProof/>
            <w:kern w:val="2"/>
            <w:sz w:val="22"/>
            <w:szCs w:val="22"/>
            <w:shd w:val="clear" w:color="auto" w:fill="auto"/>
            <w:lang w:eastAsia="fr-FR" w:bidi="ar-SA"/>
            <w14:ligatures w14:val="standardContextual"/>
          </w:rPr>
          <w:tab/>
        </w:r>
        <w:r w:rsidR="007D6323" w:rsidRPr="00937E50">
          <w:rPr>
            <w:rStyle w:val="Lienhypertexte"/>
            <w:noProof/>
          </w:rPr>
          <w:t>Lien avec le css et le js</w:t>
        </w:r>
        <w:r w:rsidR="007D6323">
          <w:rPr>
            <w:noProof/>
            <w:webHidden/>
          </w:rPr>
          <w:tab/>
        </w:r>
        <w:r w:rsidR="007D6323">
          <w:rPr>
            <w:noProof/>
            <w:webHidden/>
          </w:rPr>
          <w:fldChar w:fldCharType="begin"/>
        </w:r>
        <w:r w:rsidR="007D6323">
          <w:rPr>
            <w:noProof/>
            <w:webHidden/>
          </w:rPr>
          <w:instrText xml:space="preserve"> PAGEREF _Toc146095972 \h </w:instrText>
        </w:r>
        <w:r w:rsidR="007D6323">
          <w:rPr>
            <w:noProof/>
            <w:webHidden/>
          </w:rPr>
        </w:r>
        <w:r w:rsidR="007D6323">
          <w:rPr>
            <w:noProof/>
            <w:webHidden/>
          </w:rPr>
          <w:fldChar w:fldCharType="separate"/>
        </w:r>
        <w:r w:rsidR="007D6323">
          <w:rPr>
            <w:noProof/>
            <w:webHidden/>
          </w:rPr>
          <w:t>7</w:t>
        </w:r>
        <w:r w:rsidR="007D6323">
          <w:rPr>
            <w:noProof/>
            <w:webHidden/>
          </w:rPr>
          <w:fldChar w:fldCharType="end"/>
        </w:r>
      </w:hyperlink>
    </w:p>
    <w:p w14:paraId="152B7272" w14:textId="1CE2A6F0" w:rsidR="007D6323" w:rsidRDefault="00000000" w:rsidP="001D3E05">
      <w:pPr>
        <w:pStyle w:val="TM3"/>
        <w:tabs>
          <w:tab w:val="clear" w:pos="5040"/>
          <w:tab w:val="left" w:pos="1100"/>
          <w:tab w:val="right" w:leader="dot" w:pos="8647"/>
        </w:tabs>
        <w:ind w:left="426"/>
        <w:rPr>
          <w:rFonts w:asciiTheme="minorHAnsi" w:eastAsiaTheme="minorEastAsia" w:hAnsiTheme="minorHAnsi" w:cstheme="minorBidi"/>
          <w:i w:val="0"/>
          <w:noProof/>
          <w:kern w:val="2"/>
          <w:sz w:val="22"/>
          <w:szCs w:val="22"/>
          <w:shd w:val="clear" w:color="auto" w:fill="auto"/>
          <w:lang w:eastAsia="fr-FR" w:bidi="ar-SA"/>
          <w14:ligatures w14:val="standardContextual"/>
        </w:rPr>
      </w:pPr>
      <w:hyperlink w:anchor="_Toc146095973" w:history="1">
        <w:r w:rsidR="007D6323" w:rsidRPr="00937E50">
          <w:rPr>
            <w:rStyle w:val="Lienhypertexte"/>
            <w:rFonts w:ascii="Symbol" w:hAnsi="Symbol"/>
            <w:noProof/>
          </w:rPr>
          <w:t></w:t>
        </w:r>
        <w:r w:rsidR="007D6323">
          <w:rPr>
            <w:rFonts w:asciiTheme="minorHAnsi" w:eastAsiaTheme="minorEastAsia" w:hAnsiTheme="minorHAnsi" w:cstheme="minorBidi"/>
            <w:i w:val="0"/>
            <w:noProof/>
            <w:kern w:val="2"/>
            <w:sz w:val="22"/>
            <w:szCs w:val="22"/>
            <w:shd w:val="clear" w:color="auto" w:fill="auto"/>
            <w:lang w:eastAsia="fr-FR" w:bidi="ar-SA"/>
            <w14:ligatures w14:val="standardContextual"/>
          </w:rPr>
          <w:tab/>
        </w:r>
        <w:r w:rsidR="007D6323" w:rsidRPr="00937E50">
          <w:rPr>
            <w:rStyle w:val="Lienhypertexte"/>
            <w:noProof/>
          </w:rPr>
          <w:t>nom du quiz</w:t>
        </w:r>
        <w:r w:rsidR="007D6323">
          <w:rPr>
            <w:noProof/>
            <w:webHidden/>
          </w:rPr>
          <w:tab/>
        </w:r>
        <w:r w:rsidR="007D6323">
          <w:rPr>
            <w:noProof/>
            <w:webHidden/>
          </w:rPr>
          <w:fldChar w:fldCharType="begin"/>
        </w:r>
        <w:r w:rsidR="007D6323">
          <w:rPr>
            <w:noProof/>
            <w:webHidden/>
          </w:rPr>
          <w:instrText xml:space="preserve"> PAGEREF _Toc146095973 \h </w:instrText>
        </w:r>
        <w:r w:rsidR="007D6323">
          <w:rPr>
            <w:noProof/>
            <w:webHidden/>
          </w:rPr>
        </w:r>
        <w:r w:rsidR="007D6323">
          <w:rPr>
            <w:noProof/>
            <w:webHidden/>
          </w:rPr>
          <w:fldChar w:fldCharType="separate"/>
        </w:r>
        <w:r w:rsidR="007D6323">
          <w:rPr>
            <w:noProof/>
            <w:webHidden/>
          </w:rPr>
          <w:t>8</w:t>
        </w:r>
        <w:r w:rsidR="007D6323">
          <w:rPr>
            <w:noProof/>
            <w:webHidden/>
          </w:rPr>
          <w:fldChar w:fldCharType="end"/>
        </w:r>
      </w:hyperlink>
    </w:p>
    <w:p w14:paraId="3ED24F10" w14:textId="3F98DC9B" w:rsidR="007D6323" w:rsidRDefault="00000000" w:rsidP="001D3E05">
      <w:pPr>
        <w:pStyle w:val="TM3"/>
        <w:tabs>
          <w:tab w:val="clear" w:pos="5040"/>
          <w:tab w:val="left" w:pos="1100"/>
          <w:tab w:val="right" w:leader="dot" w:pos="8647"/>
        </w:tabs>
        <w:ind w:left="426"/>
        <w:rPr>
          <w:rFonts w:asciiTheme="minorHAnsi" w:eastAsiaTheme="minorEastAsia" w:hAnsiTheme="minorHAnsi" w:cstheme="minorBidi"/>
          <w:i w:val="0"/>
          <w:noProof/>
          <w:kern w:val="2"/>
          <w:sz w:val="22"/>
          <w:szCs w:val="22"/>
          <w:shd w:val="clear" w:color="auto" w:fill="auto"/>
          <w:lang w:eastAsia="fr-FR" w:bidi="ar-SA"/>
          <w14:ligatures w14:val="standardContextual"/>
        </w:rPr>
      </w:pPr>
      <w:hyperlink w:anchor="_Toc146095974" w:history="1">
        <w:r w:rsidR="007D6323" w:rsidRPr="00937E50">
          <w:rPr>
            <w:rStyle w:val="Lienhypertexte"/>
            <w:rFonts w:ascii="Symbol" w:hAnsi="Symbol"/>
            <w:noProof/>
          </w:rPr>
          <w:t></w:t>
        </w:r>
        <w:r w:rsidR="007D6323">
          <w:rPr>
            <w:rFonts w:asciiTheme="minorHAnsi" w:eastAsiaTheme="minorEastAsia" w:hAnsiTheme="minorHAnsi" w:cstheme="minorBidi"/>
            <w:i w:val="0"/>
            <w:noProof/>
            <w:kern w:val="2"/>
            <w:sz w:val="22"/>
            <w:szCs w:val="22"/>
            <w:shd w:val="clear" w:color="auto" w:fill="auto"/>
            <w:lang w:eastAsia="fr-FR" w:bidi="ar-SA"/>
            <w14:ligatures w14:val="standardContextual"/>
          </w:rPr>
          <w:tab/>
        </w:r>
        <w:r w:rsidR="007D6323" w:rsidRPr="00937E50">
          <w:rPr>
            <w:rStyle w:val="Lienhypertexte"/>
            <w:noProof/>
          </w:rPr>
          <w:t>Les liens dans un dossier différent</w:t>
        </w:r>
        <w:r w:rsidR="007D6323">
          <w:rPr>
            <w:noProof/>
            <w:webHidden/>
          </w:rPr>
          <w:tab/>
        </w:r>
        <w:r w:rsidR="007D6323">
          <w:rPr>
            <w:noProof/>
            <w:webHidden/>
          </w:rPr>
          <w:fldChar w:fldCharType="begin"/>
        </w:r>
        <w:r w:rsidR="007D6323">
          <w:rPr>
            <w:noProof/>
            <w:webHidden/>
          </w:rPr>
          <w:instrText xml:space="preserve"> PAGEREF _Toc146095974 \h </w:instrText>
        </w:r>
        <w:r w:rsidR="007D6323">
          <w:rPr>
            <w:noProof/>
            <w:webHidden/>
          </w:rPr>
        </w:r>
        <w:r w:rsidR="007D6323">
          <w:rPr>
            <w:noProof/>
            <w:webHidden/>
          </w:rPr>
          <w:fldChar w:fldCharType="separate"/>
        </w:r>
        <w:r w:rsidR="007D6323">
          <w:rPr>
            <w:noProof/>
            <w:webHidden/>
          </w:rPr>
          <w:t>8</w:t>
        </w:r>
        <w:r w:rsidR="007D6323">
          <w:rPr>
            <w:noProof/>
            <w:webHidden/>
          </w:rPr>
          <w:fldChar w:fldCharType="end"/>
        </w:r>
      </w:hyperlink>
    </w:p>
    <w:p w14:paraId="252FF5E0" w14:textId="60D2A4EA" w:rsidR="007D6323" w:rsidRDefault="00000000" w:rsidP="007D6323">
      <w:pPr>
        <w:pStyle w:val="TM1"/>
        <w:tabs>
          <w:tab w:val="clear" w:pos="5040"/>
          <w:tab w:val="right" w:leader="dot" w:pos="8647"/>
        </w:tabs>
        <w:ind w:firstLine="0"/>
        <w:rPr>
          <w:rFonts w:asciiTheme="minorHAnsi" w:eastAsiaTheme="minorEastAsia" w:hAnsiTheme="minorHAnsi" w:cstheme="minorBidi"/>
          <w:b w:val="0"/>
          <w:noProof/>
          <w:kern w:val="2"/>
          <w:sz w:val="22"/>
          <w:szCs w:val="22"/>
          <w:shd w:val="clear" w:color="auto" w:fill="auto"/>
          <w:lang w:eastAsia="fr-FR" w:bidi="ar-SA"/>
          <w14:ligatures w14:val="standardContextual"/>
        </w:rPr>
      </w:pPr>
      <w:hyperlink w:anchor="_Toc146095975" w:history="1">
        <w:r w:rsidR="007D6323" w:rsidRPr="00937E50">
          <w:rPr>
            <w:rStyle w:val="Lienhypertexte"/>
            <w:noProof/>
          </w:rPr>
          <w:t>Page CSS</w:t>
        </w:r>
        <w:r w:rsidR="007D6323">
          <w:rPr>
            <w:noProof/>
            <w:webHidden/>
          </w:rPr>
          <w:tab/>
        </w:r>
        <w:r w:rsidR="007D6323">
          <w:rPr>
            <w:noProof/>
            <w:webHidden/>
          </w:rPr>
          <w:fldChar w:fldCharType="begin"/>
        </w:r>
        <w:r w:rsidR="007D6323">
          <w:rPr>
            <w:noProof/>
            <w:webHidden/>
          </w:rPr>
          <w:instrText xml:space="preserve"> PAGEREF _Toc146095975 \h </w:instrText>
        </w:r>
        <w:r w:rsidR="007D6323">
          <w:rPr>
            <w:noProof/>
            <w:webHidden/>
          </w:rPr>
        </w:r>
        <w:r w:rsidR="007D6323">
          <w:rPr>
            <w:noProof/>
            <w:webHidden/>
          </w:rPr>
          <w:fldChar w:fldCharType="separate"/>
        </w:r>
        <w:r w:rsidR="007D6323">
          <w:rPr>
            <w:noProof/>
            <w:webHidden/>
          </w:rPr>
          <w:t>9</w:t>
        </w:r>
        <w:r w:rsidR="007D6323">
          <w:rPr>
            <w:noProof/>
            <w:webHidden/>
          </w:rPr>
          <w:fldChar w:fldCharType="end"/>
        </w:r>
      </w:hyperlink>
    </w:p>
    <w:p w14:paraId="3BF85CC8" w14:textId="063BDA3B" w:rsidR="007D6323" w:rsidRDefault="00000000" w:rsidP="007D6323">
      <w:pPr>
        <w:pStyle w:val="TM2"/>
        <w:tabs>
          <w:tab w:val="clear" w:pos="5040"/>
          <w:tab w:val="clear" w:pos="5670"/>
          <w:tab w:val="right" w:leader="dot" w:pos="1134"/>
          <w:tab w:val="right" w:leader="dot" w:pos="8647"/>
        </w:tabs>
        <w:rPr>
          <w:rFonts w:asciiTheme="minorHAnsi" w:eastAsiaTheme="minorEastAsia" w:hAnsiTheme="minorHAnsi" w:cstheme="minorBidi"/>
          <w:noProof/>
          <w:kern w:val="2"/>
          <w:szCs w:val="22"/>
          <w:shd w:val="clear" w:color="auto" w:fill="auto"/>
          <w:lang w:eastAsia="fr-FR" w:bidi="ar-SA"/>
          <w14:ligatures w14:val="standardContextual"/>
        </w:rPr>
      </w:pPr>
      <w:hyperlink w:anchor="_Toc146095976" w:history="1">
        <w:r w:rsidR="007D6323" w:rsidRPr="00937E50">
          <w:rPr>
            <w:rStyle w:val="Lienhypertexte"/>
            <w:noProof/>
          </w:rPr>
          <w:t>A.</w:t>
        </w:r>
        <w:r w:rsidR="007D6323">
          <w:rPr>
            <w:rFonts w:asciiTheme="minorHAnsi" w:eastAsiaTheme="minorEastAsia" w:hAnsiTheme="minorHAnsi" w:cstheme="minorBidi"/>
            <w:noProof/>
            <w:kern w:val="2"/>
            <w:szCs w:val="22"/>
            <w:shd w:val="clear" w:color="auto" w:fill="auto"/>
            <w:lang w:eastAsia="fr-FR" w:bidi="ar-SA"/>
            <w14:ligatures w14:val="standardContextual"/>
          </w:rPr>
          <w:tab/>
        </w:r>
        <w:r w:rsidR="007D6323" w:rsidRPr="00937E50">
          <w:rPr>
            <w:rStyle w:val="Lienhypertexte"/>
            <w:noProof/>
          </w:rPr>
          <w:t>Les choses a savoir avant de commencer</w:t>
        </w:r>
        <w:r w:rsidR="007D6323">
          <w:rPr>
            <w:noProof/>
            <w:webHidden/>
          </w:rPr>
          <w:tab/>
        </w:r>
        <w:r w:rsidR="007D6323">
          <w:rPr>
            <w:noProof/>
            <w:webHidden/>
          </w:rPr>
          <w:fldChar w:fldCharType="begin"/>
        </w:r>
        <w:r w:rsidR="007D6323">
          <w:rPr>
            <w:noProof/>
            <w:webHidden/>
          </w:rPr>
          <w:instrText xml:space="preserve"> PAGEREF _Toc146095976 \h </w:instrText>
        </w:r>
        <w:r w:rsidR="007D6323">
          <w:rPr>
            <w:noProof/>
            <w:webHidden/>
          </w:rPr>
        </w:r>
        <w:r w:rsidR="007D6323">
          <w:rPr>
            <w:noProof/>
            <w:webHidden/>
          </w:rPr>
          <w:fldChar w:fldCharType="separate"/>
        </w:r>
        <w:r w:rsidR="007D6323">
          <w:rPr>
            <w:noProof/>
            <w:webHidden/>
          </w:rPr>
          <w:t>9</w:t>
        </w:r>
        <w:r w:rsidR="007D6323">
          <w:rPr>
            <w:noProof/>
            <w:webHidden/>
          </w:rPr>
          <w:fldChar w:fldCharType="end"/>
        </w:r>
      </w:hyperlink>
    </w:p>
    <w:p w14:paraId="420C264B" w14:textId="49B6E97F" w:rsidR="007D6323" w:rsidRDefault="00000000" w:rsidP="001D3E05">
      <w:pPr>
        <w:pStyle w:val="TM3"/>
        <w:tabs>
          <w:tab w:val="clear" w:pos="5040"/>
          <w:tab w:val="left" w:pos="1100"/>
          <w:tab w:val="right" w:leader="dot" w:pos="8647"/>
        </w:tabs>
        <w:ind w:left="426"/>
        <w:rPr>
          <w:rFonts w:asciiTheme="minorHAnsi" w:eastAsiaTheme="minorEastAsia" w:hAnsiTheme="minorHAnsi" w:cstheme="minorBidi"/>
          <w:i w:val="0"/>
          <w:noProof/>
          <w:kern w:val="2"/>
          <w:sz w:val="22"/>
          <w:szCs w:val="22"/>
          <w:shd w:val="clear" w:color="auto" w:fill="auto"/>
          <w:lang w:eastAsia="fr-FR" w:bidi="ar-SA"/>
          <w14:ligatures w14:val="standardContextual"/>
        </w:rPr>
      </w:pPr>
      <w:hyperlink w:anchor="_Toc146095977" w:history="1">
        <w:r w:rsidR="007D6323" w:rsidRPr="00937E50">
          <w:rPr>
            <w:rStyle w:val="Lienhypertexte"/>
            <w:rFonts w:ascii="Symbol" w:hAnsi="Symbol"/>
            <w:noProof/>
          </w:rPr>
          <w:t></w:t>
        </w:r>
        <w:r w:rsidR="007D6323">
          <w:rPr>
            <w:rFonts w:asciiTheme="minorHAnsi" w:eastAsiaTheme="minorEastAsia" w:hAnsiTheme="minorHAnsi" w:cstheme="minorBidi"/>
            <w:i w:val="0"/>
            <w:noProof/>
            <w:kern w:val="2"/>
            <w:sz w:val="22"/>
            <w:szCs w:val="22"/>
            <w:shd w:val="clear" w:color="auto" w:fill="auto"/>
            <w:lang w:eastAsia="fr-FR" w:bidi="ar-SA"/>
            <w14:ligatures w14:val="standardContextual"/>
          </w:rPr>
          <w:tab/>
        </w:r>
        <w:r w:rsidR="007D6323" w:rsidRPr="00937E50">
          <w:rPr>
            <w:rStyle w:val="Lienhypertexte"/>
            <w:noProof/>
          </w:rPr>
          <w:t>Ce que vous retrouvez forcement dans du css</w:t>
        </w:r>
        <w:r w:rsidR="007D6323">
          <w:rPr>
            <w:noProof/>
            <w:webHidden/>
          </w:rPr>
          <w:tab/>
        </w:r>
        <w:r w:rsidR="007D6323">
          <w:rPr>
            <w:noProof/>
            <w:webHidden/>
          </w:rPr>
          <w:fldChar w:fldCharType="begin"/>
        </w:r>
        <w:r w:rsidR="007D6323">
          <w:rPr>
            <w:noProof/>
            <w:webHidden/>
          </w:rPr>
          <w:instrText xml:space="preserve"> PAGEREF _Toc146095977 \h </w:instrText>
        </w:r>
        <w:r w:rsidR="007D6323">
          <w:rPr>
            <w:noProof/>
            <w:webHidden/>
          </w:rPr>
        </w:r>
        <w:r w:rsidR="007D6323">
          <w:rPr>
            <w:noProof/>
            <w:webHidden/>
          </w:rPr>
          <w:fldChar w:fldCharType="separate"/>
        </w:r>
        <w:r w:rsidR="007D6323">
          <w:rPr>
            <w:noProof/>
            <w:webHidden/>
          </w:rPr>
          <w:t>9</w:t>
        </w:r>
        <w:r w:rsidR="007D6323">
          <w:rPr>
            <w:noProof/>
            <w:webHidden/>
          </w:rPr>
          <w:fldChar w:fldCharType="end"/>
        </w:r>
      </w:hyperlink>
    </w:p>
    <w:p w14:paraId="6725E994" w14:textId="0650A392" w:rsidR="007D6323" w:rsidRDefault="00000000" w:rsidP="001D3E05">
      <w:pPr>
        <w:pStyle w:val="TM3"/>
        <w:tabs>
          <w:tab w:val="clear" w:pos="5040"/>
          <w:tab w:val="left" w:pos="1100"/>
          <w:tab w:val="right" w:leader="dot" w:pos="8647"/>
        </w:tabs>
        <w:ind w:left="426"/>
        <w:rPr>
          <w:rFonts w:asciiTheme="minorHAnsi" w:eastAsiaTheme="minorEastAsia" w:hAnsiTheme="minorHAnsi" w:cstheme="minorBidi"/>
          <w:i w:val="0"/>
          <w:noProof/>
          <w:kern w:val="2"/>
          <w:sz w:val="22"/>
          <w:szCs w:val="22"/>
          <w:shd w:val="clear" w:color="auto" w:fill="auto"/>
          <w:lang w:eastAsia="fr-FR" w:bidi="ar-SA"/>
          <w14:ligatures w14:val="standardContextual"/>
        </w:rPr>
      </w:pPr>
      <w:hyperlink w:anchor="_Toc146095978" w:history="1">
        <w:r w:rsidR="007D6323" w:rsidRPr="00937E50">
          <w:rPr>
            <w:rStyle w:val="Lienhypertexte"/>
            <w:rFonts w:ascii="Symbol" w:hAnsi="Symbol"/>
            <w:noProof/>
          </w:rPr>
          <w:t></w:t>
        </w:r>
        <w:r w:rsidR="007D6323">
          <w:rPr>
            <w:rFonts w:asciiTheme="minorHAnsi" w:eastAsiaTheme="minorEastAsia" w:hAnsiTheme="minorHAnsi" w:cstheme="minorBidi"/>
            <w:i w:val="0"/>
            <w:noProof/>
            <w:kern w:val="2"/>
            <w:sz w:val="22"/>
            <w:szCs w:val="22"/>
            <w:shd w:val="clear" w:color="auto" w:fill="auto"/>
            <w:lang w:eastAsia="fr-FR" w:bidi="ar-SA"/>
            <w14:ligatures w14:val="standardContextual"/>
          </w:rPr>
          <w:tab/>
        </w:r>
        <w:r w:rsidR="007D6323" w:rsidRPr="00937E50">
          <w:rPr>
            <w:rStyle w:val="Lienhypertexte"/>
            <w:noProof/>
          </w:rPr>
          <w:t>Les commentaires</w:t>
        </w:r>
        <w:r w:rsidR="007D6323">
          <w:rPr>
            <w:noProof/>
            <w:webHidden/>
          </w:rPr>
          <w:tab/>
        </w:r>
        <w:r w:rsidR="007D6323">
          <w:rPr>
            <w:noProof/>
            <w:webHidden/>
          </w:rPr>
          <w:fldChar w:fldCharType="begin"/>
        </w:r>
        <w:r w:rsidR="007D6323">
          <w:rPr>
            <w:noProof/>
            <w:webHidden/>
          </w:rPr>
          <w:instrText xml:space="preserve"> PAGEREF _Toc146095978 \h </w:instrText>
        </w:r>
        <w:r w:rsidR="007D6323">
          <w:rPr>
            <w:noProof/>
            <w:webHidden/>
          </w:rPr>
        </w:r>
        <w:r w:rsidR="007D6323">
          <w:rPr>
            <w:noProof/>
            <w:webHidden/>
          </w:rPr>
          <w:fldChar w:fldCharType="separate"/>
        </w:r>
        <w:r w:rsidR="007D6323">
          <w:rPr>
            <w:noProof/>
            <w:webHidden/>
          </w:rPr>
          <w:t>9</w:t>
        </w:r>
        <w:r w:rsidR="007D6323">
          <w:rPr>
            <w:noProof/>
            <w:webHidden/>
          </w:rPr>
          <w:fldChar w:fldCharType="end"/>
        </w:r>
      </w:hyperlink>
    </w:p>
    <w:p w14:paraId="347EC6E8" w14:textId="6AEADE31" w:rsidR="007D6323" w:rsidRDefault="00000000" w:rsidP="007D6323">
      <w:pPr>
        <w:pStyle w:val="TM2"/>
        <w:tabs>
          <w:tab w:val="clear" w:pos="5040"/>
          <w:tab w:val="clear" w:pos="5670"/>
          <w:tab w:val="right" w:leader="dot" w:pos="1134"/>
          <w:tab w:val="right" w:leader="dot" w:pos="8647"/>
        </w:tabs>
        <w:rPr>
          <w:rFonts w:asciiTheme="minorHAnsi" w:eastAsiaTheme="minorEastAsia" w:hAnsiTheme="minorHAnsi" w:cstheme="minorBidi"/>
          <w:noProof/>
          <w:kern w:val="2"/>
          <w:szCs w:val="22"/>
          <w:shd w:val="clear" w:color="auto" w:fill="auto"/>
          <w:lang w:eastAsia="fr-FR" w:bidi="ar-SA"/>
          <w14:ligatures w14:val="standardContextual"/>
        </w:rPr>
      </w:pPr>
      <w:hyperlink w:anchor="_Toc146095979" w:history="1">
        <w:r w:rsidR="007D6323" w:rsidRPr="00937E50">
          <w:rPr>
            <w:rStyle w:val="Lienhypertexte"/>
            <w:noProof/>
          </w:rPr>
          <w:t>B.</w:t>
        </w:r>
        <w:r w:rsidR="007D6323">
          <w:rPr>
            <w:rFonts w:asciiTheme="minorHAnsi" w:eastAsiaTheme="minorEastAsia" w:hAnsiTheme="minorHAnsi" w:cstheme="minorBidi"/>
            <w:noProof/>
            <w:kern w:val="2"/>
            <w:szCs w:val="22"/>
            <w:shd w:val="clear" w:color="auto" w:fill="auto"/>
            <w:lang w:eastAsia="fr-FR" w:bidi="ar-SA"/>
            <w14:ligatures w14:val="standardContextual"/>
          </w:rPr>
          <w:tab/>
        </w:r>
        <w:r w:rsidR="007D6323" w:rsidRPr="00937E50">
          <w:rPr>
            <w:rStyle w:val="Lienhypertexte"/>
            <w:noProof/>
          </w:rPr>
          <w:t>Les changements obligatoires</w:t>
        </w:r>
        <w:r w:rsidR="007D6323">
          <w:rPr>
            <w:noProof/>
            <w:webHidden/>
          </w:rPr>
          <w:tab/>
        </w:r>
        <w:r w:rsidR="007D6323">
          <w:rPr>
            <w:noProof/>
            <w:webHidden/>
          </w:rPr>
          <w:fldChar w:fldCharType="begin"/>
        </w:r>
        <w:r w:rsidR="007D6323">
          <w:rPr>
            <w:noProof/>
            <w:webHidden/>
          </w:rPr>
          <w:instrText xml:space="preserve"> PAGEREF _Toc146095979 \h </w:instrText>
        </w:r>
        <w:r w:rsidR="007D6323">
          <w:rPr>
            <w:noProof/>
            <w:webHidden/>
          </w:rPr>
        </w:r>
        <w:r w:rsidR="007D6323">
          <w:rPr>
            <w:noProof/>
            <w:webHidden/>
          </w:rPr>
          <w:fldChar w:fldCharType="separate"/>
        </w:r>
        <w:r w:rsidR="007D6323">
          <w:rPr>
            <w:noProof/>
            <w:webHidden/>
          </w:rPr>
          <w:t>9</w:t>
        </w:r>
        <w:r w:rsidR="007D6323">
          <w:rPr>
            <w:noProof/>
            <w:webHidden/>
          </w:rPr>
          <w:fldChar w:fldCharType="end"/>
        </w:r>
      </w:hyperlink>
    </w:p>
    <w:p w14:paraId="7EA17A95" w14:textId="2700890A" w:rsidR="007D6323" w:rsidRDefault="00000000" w:rsidP="001D3E05">
      <w:pPr>
        <w:pStyle w:val="TM3"/>
        <w:tabs>
          <w:tab w:val="clear" w:pos="5040"/>
          <w:tab w:val="left" w:pos="1100"/>
          <w:tab w:val="right" w:leader="dot" w:pos="8647"/>
        </w:tabs>
        <w:ind w:left="426"/>
        <w:rPr>
          <w:rFonts w:asciiTheme="minorHAnsi" w:eastAsiaTheme="minorEastAsia" w:hAnsiTheme="minorHAnsi" w:cstheme="minorBidi"/>
          <w:i w:val="0"/>
          <w:noProof/>
          <w:kern w:val="2"/>
          <w:sz w:val="22"/>
          <w:szCs w:val="22"/>
          <w:shd w:val="clear" w:color="auto" w:fill="auto"/>
          <w:lang w:eastAsia="fr-FR" w:bidi="ar-SA"/>
          <w14:ligatures w14:val="standardContextual"/>
        </w:rPr>
      </w:pPr>
      <w:hyperlink w:anchor="_Toc146095980" w:history="1">
        <w:r w:rsidR="007D6323" w:rsidRPr="00937E50">
          <w:rPr>
            <w:rStyle w:val="Lienhypertexte"/>
            <w:rFonts w:ascii="Symbol" w:hAnsi="Symbol"/>
            <w:noProof/>
          </w:rPr>
          <w:t></w:t>
        </w:r>
        <w:r w:rsidR="007D6323">
          <w:rPr>
            <w:rFonts w:asciiTheme="minorHAnsi" w:eastAsiaTheme="minorEastAsia" w:hAnsiTheme="minorHAnsi" w:cstheme="minorBidi"/>
            <w:i w:val="0"/>
            <w:noProof/>
            <w:kern w:val="2"/>
            <w:sz w:val="22"/>
            <w:szCs w:val="22"/>
            <w:shd w:val="clear" w:color="auto" w:fill="auto"/>
            <w:lang w:eastAsia="fr-FR" w:bidi="ar-SA"/>
            <w14:ligatures w14:val="standardContextual"/>
          </w:rPr>
          <w:tab/>
        </w:r>
        <w:r w:rsidR="007D6323" w:rsidRPr="00937E50">
          <w:rPr>
            <w:rStyle w:val="Lienhypertexte"/>
            <w:noProof/>
          </w:rPr>
          <w:t>Nom du fichier</w:t>
        </w:r>
        <w:r w:rsidR="007D6323">
          <w:rPr>
            <w:noProof/>
            <w:webHidden/>
          </w:rPr>
          <w:tab/>
        </w:r>
        <w:r w:rsidR="007D6323">
          <w:rPr>
            <w:noProof/>
            <w:webHidden/>
          </w:rPr>
          <w:fldChar w:fldCharType="begin"/>
        </w:r>
        <w:r w:rsidR="007D6323">
          <w:rPr>
            <w:noProof/>
            <w:webHidden/>
          </w:rPr>
          <w:instrText xml:space="preserve"> PAGEREF _Toc146095980 \h </w:instrText>
        </w:r>
        <w:r w:rsidR="007D6323">
          <w:rPr>
            <w:noProof/>
            <w:webHidden/>
          </w:rPr>
        </w:r>
        <w:r w:rsidR="007D6323">
          <w:rPr>
            <w:noProof/>
            <w:webHidden/>
          </w:rPr>
          <w:fldChar w:fldCharType="separate"/>
        </w:r>
        <w:r w:rsidR="007D6323">
          <w:rPr>
            <w:noProof/>
            <w:webHidden/>
          </w:rPr>
          <w:t>9</w:t>
        </w:r>
        <w:r w:rsidR="007D6323">
          <w:rPr>
            <w:noProof/>
            <w:webHidden/>
          </w:rPr>
          <w:fldChar w:fldCharType="end"/>
        </w:r>
      </w:hyperlink>
    </w:p>
    <w:p w14:paraId="13E8B133" w14:textId="2526EF8E" w:rsidR="007D6323" w:rsidRDefault="00000000" w:rsidP="001D3E05">
      <w:pPr>
        <w:pStyle w:val="TM3"/>
        <w:tabs>
          <w:tab w:val="clear" w:pos="5040"/>
          <w:tab w:val="left" w:pos="1100"/>
          <w:tab w:val="right" w:leader="dot" w:pos="8647"/>
        </w:tabs>
        <w:ind w:left="426"/>
        <w:rPr>
          <w:rFonts w:asciiTheme="minorHAnsi" w:eastAsiaTheme="minorEastAsia" w:hAnsiTheme="minorHAnsi" w:cstheme="minorBidi"/>
          <w:i w:val="0"/>
          <w:noProof/>
          <w:kern w:val="2"/>
          <w:sz w:val="22"/>
          <w:szCs w:val="22"/>
          <w:shd w:val="clear" w:color="auto" w:fill="auto"/>
          <w:lang w:eastAsia="fr-FR" w:bidi="ar-SA"/>
          <w14:ligatures w14:val="standardContextual"/>
        </w:rPr>
      </w:pPr>
      <w:hyperlink w:anchor="_Toc146095981" w:history="1">
        <w:r w:rsidR="007D6323" w:rsidRPr="00937E50">
          <w:rPr>
            <w:rStyle w:val="Lienhypertexte"/>
            <w:rFonts w:ascii="Symbol" w:hAnsi="Symbol"/>
            <w:noProof/>
          </w:rPr>
          <w:t></w:t>
        </w:r>
        <w:r w:rsidR="007D6323">
          <w:rPr>
            <w:rFonts w:asciiTheme="minorHAnsi" w:eastAsiaTheme="minorEastAsia" w:hAnsiTheme="minorHAnsi" w:cstheme="minorBidi"/>
            <w:i w:val="0"/>
            <w:noProof/>
            <w:kern w:val="2"/>
            <w:sz w:val="22"/>
            <w:szCs w:val="22"/>
            <w:shd w:val="clear" w:color="auto" w:fill="auto"/>
            <w:lang w:eastAsia="fr-FR" w:bidi="ar-SA"/>
            <w14:ligatures w14:val="standardContextual"/>
          </w:rPr>
          <w:tab/>
        </w:r>
        <w:r w:rsidR="007D6323" w:rsidRPr="00937E50">
          <w:rPr>
            <w:rStyle w:val="Lienhypertexte"/>
            <w:noProof/>
          </w:rPr>
          <w:t>Le contenu</w:t>
        </w:r>
        <w:r w:rsidR="007D6323">
          <w:rPr>
            <w:noProof/>
            <w:webHidden/>
          </w:rPr>
          <w:tab/>
        </w:r>
        <w:r w:rsidR="007D6323">
          <w:rPr>
            <w:noProof/>
            <w:webHidden/>
          </w:rPr>
          <w:fldChar w:fldCharType="begin"/>
        </w:r>
        <w:r w:rsidR="007D6323">
          <w:rPr>
            <w:noProof/>
            <w:webHidden/>
          </w:rPr>
          <w:instrText xml:space="preserve"> PAGEREF _Toc146095981 \h </w:instrText>
        </w:r>
        <w:r w:rsidR="007D6323">
          <w:rPr>
            <w:noProof/>
            <w:webHidden/>
          </w:rPr>
        </w:r>
        <w:r w:rsidR="007D6323">
          <w:rPr>
            <w:noProof/>
            <w:webHidden/>
          </w:rPr>
          <w:fldChar w:fldCharType="separate"/>
        </w:r>
        <w:r w:rsidR="007D6323">
          <w:rPr>
            <w:noProof/>
            <w:webHidden/>
          </w:rPr>
          <w:t>9</w:t>
        </w:r>
        <w:r w:rsidR="007D6323">
          <w:rPr>
            <w:noProof/>
            <w:webHidden/>
          </w:rPr>
          <w:fldChar w:fldCharType="end"/>
        </w:r>
      </w:hyperlink>
    </w:p>
    <w:p w14:paraId="60E2A9CC" w14:textId="335BCDD4" w:rsidR="007D6323" w:rsidRDefault="00000000" w:rsidP="007D6323">
      <w:pPr>
        <w:pStyle w:val="TM1"/>
        <w:tabs>
          <w:tab w:val="clear" w:pos="5040"/>
          <w:tab w:val="right" w:leader="dot" w:pos="8647"/>
        </w:tabs>
        <w:ind w:firstLine="0"/>
        <w:rPr>
          <w:rFonts w:asciiTheme="minorHAnsi" w:eastAsiaTheme="minorEastAsia" w:hAnsiTheme="minorHAnsi" w:cstheme="minorBidi"/>
          <w:b w:val="0"/>
          <w:noProof/>
          <w:kern w:val="2"/>
          <w:sz w:val="22"/>
          <w:szCs w:val="22"/>
          <w:shd w:val="clear" w:color="auto" w:fill="auto"/>
          <w:lang w:eastAsia="fr-FR" w:bidi="ar-SA"/>
          <w14:ligatures w14:val="standardContextual"/>
        </w:rPr>
      </w:pPr>
      <w:hyperlink w:anchor="_Toc146095982" w:history="1">
        <w:r w:rsidR="007D6323" w:rsidRPr="00937E50">
          <w:rPr>
            <w:rStyle w:val="Lienhypertexte"/>
            <w:noProof/>
          </w:rPr>
          <w:t>Page Java Script</w:t>
        </w:r>
        <w:r w:rsidR="007D6323">
          <w:rPr>
            <w:noProof/>
            <w:webHidden/>
          </w:rPr>
          <w:tab/>
        </w:r>
        <w:r w:rsidR="007D6323">
          <w:rPr>
            <w:noProof/>
            <w:webHidden/>
          </w:rPr>
          <w:fldChar w:fldCharType="begin"/>
        </w:r>
        <w:r w:rsidR="007D6323">
          <w:rPr>
            <w:noProof/>
            <w:webHidden/>
          </w:rPr>
          <w:instrText xml:space="preserve"> PAGEREF _Toc146095982 \h </w:instrText>
        </w:r>
        <w:r w:rsidR="007D6323">
          <w:rPr>
            <w:noProof/>
            <w:webHidden/>
          </w:rPr>
        </w:r>
        <w:r w:rsidR="007D6323">
          <w:rPr>
            <w:noProof/>
            <w:webHidden/>
          </w:rPr>
          <w:fldChar w:fldCharType="separate"/>
        </w:r>
        <w:r w:rsidR="007D6323">
          <w:rPr>
            <w:noProof/>
            <w:webHidden/>
          </w:rPr>
          <w:t>10</w:t>
        </w:r>
        <w:r w:rsidR="007D6323">
          <w:rPr>
            <w:noProof/>
            <w:webHidden/>
          </w:rPr>
          <w:fldChar w:fldCharType="end"/>
        </w:r>
      </w:hyperlink>
    </w:p>
    <w:p w14:paraId="7298E0C1" w14:textId="683D19BA" w:rsidR="007D6323" w:rsidRDefault="00000000" w:rsidP="007D6323">
      <w:pPr>
        <w:pStyle w:val="TM2"/>
        <w:tabs>
          <w:tab w:val="clear" w:pos="5040"/>
          <w:tab w:val="clear" w:pos="5670"/>
          <w:tab w:val="right" w:leader="dot" w:pos="1134"/>
          <w:tab w:val="right" w:leader="dot" w:pos="8647"/>
        </w:tabs>
        <w:rPr>
          <w:rFonts w:asciiTheme="minorHAnsi" w:eastAsiaTheme="minorEastAsia" w:hAnsiTheme="minorHAnsi" w:cstheme="minorBidi"/>
          <w:noProof/>
          <w:kern w:val="2"/>
          <w:szCs w:val="22"/>
          <w:shd w:val="clear" w:color="auto" w:fill="auto"/>
          <w:lang w:eastAsia="fr-FR" w:bidi="ar-SA"/>
          <w14:ligatures w14:val="standardContextual"/>
        </w:rPr>
      </w:pPr>
      <w:hyperlink w:anchor="_Toc146095983" w:history="1">
        <w:r w:rsidR="007D6323" w:rsidRPr="00937E50">
          <w:rPr>
            <w:rStyle w:val="Lienhypertexte"/>
            <w:noProof/>
          </w:rPr>
          <w:t>A.</w:t>
        </w:r>
        <w:r w:rsidR="007D6323">
          <w:rPr>
            <w:rFonts w:asciiTheme="minorHAnsi" w:eastAsiaTheme="minorEastAsia" w:hAnsiTheme="minorHAnsi" w:cstheme="minorBidi"/>
            <w:noProof/>
            <w:kern w:val="2"/>
            <w:szCs w:val="22"/>
            <w:shd w:val="clear" w:color="auto" w:fill="auto"/>
            <w:lang w:eastAsia="fr-FR" w:bidi="ar-SA"/>
            <w14:ligatures w14:val="standardContextual"/>
          </w:rPr>
          <w:tab/>
        </w:r>
        <w:r w:rsidR="007D6323" w:rsidRPr="00937E50">
          <w:rPr>
            <w:rStyle w:val="Lienhypertexte"/>
            <w:noProof/>
          </w:rPr>
          <w:t>Les choses a savoir avant de commencer</w:t>
        </w:r>
        <w:r w:rsidR="007D6323">
          <w:rPr>
            <w:noProof/>
            <w:webHidden/>
          </w:rPr>
          <w:tab/>
        </w:r>
        <w:r w:rsidR="007D6323">
          <w:rPr>
            <w:noProof/>
            <w:webHidden/>
          </w:rPr>
          <w:fldChar w:fldCharType="begin"/>
        </w:r>
        <w:r w:rsidR="007D6323">
          <w:rPr>
            <w:noProof/>
            <w:webHidden/>
          </w:rPr>
          <w:instrText xml:space="preserve"> PAGEREF _Toc146095983 \h </w:instrText>
        </w:r>
        <w:r w:rsidR="007D6323">
          <w:rPr>
            <w:noProof/>
            <w:webHidden/>
          </w:rPr>
        </w:r>
        <w:r w:rsidR="007D6323">
          <w:rPr>
            <w:noProof/>
            <w:webHidden/>
          </w:rPr>
          <w:fldChar w:fldCharType="separate"/>
        </w:r>
        <w:r w:rsidR="007D6323">
          <w:rPr>
            <w:noProof/>
            <w:webHidden/>
          </w:rPr>
          <w:t>10</w:t>
        </w:r>
        <w:r w:rsidR="007D6323">
          <w:rPr>
            <w:noProof/>
            <w:webHidden/>
          </w:rPr>
          <w:fldChar w:fldCharType="end"/>
        </w:r>
      </w:hyperlink>
    </w:p>
    <w:p w14:paraId="6DF350A9" w14:textId="4DB37BD1" w:rsidR="007D6323" w:rsidRDefault="00000000" w:rsidP="004B0F79">
      <w:pPr>
        <w:pStyle w:val="TM3"/>
        <w:tabs>
          <w:tab w:val="clear" w:pos="5040"/>
          <w:tab w:val="left" w:pos="1100"/>
          <w:tab w:val="right" w:leader="dot" w:pos="8647"/>
        </w:tabs>
        <w:ind w:left="426"/>
        <w:rPr>
          <w:rFonts w:asciiTheme="minorHAnsi" w:eastAsiaTheme="minorEastAsia" w:hAnsiTheme="minorHAnsi" w:cstheme="minorBidi"/>
          <w:i w:val="0"/>
          <w:noProof/>
          <w:kern w:val="2"/>
          <w:sz w:val="22"/>
          <w:szCs w:val="22"/>
          <w:shd w:val="clear" w:color="auto" w:fill="auto"/>
          <w:lang w:eastAsia="fr-FR" w:bidi="ar-SA"/>
          <w14:ligatures w14:val="standardContextual"/>
        </w:rPr>
      </w:pPr>
      <w:hyperlink w:anchor="_Toc146095984" w:history="1">
        <w:r w:rsidR="007D6323" w:rsidRPr="00937E50">
          <w:rPr>
            <w:rStyle w:val="Lienhypertexte"/>
            <w:rFonts w:ascii="Symbol" w:hAnsi="Symbol"/>
            <w:noProof/>
          </w:rPr>
          <w:t></w:t>
        </w:r>
        <w:r w:rsidR="007D6323">
          <w:rPr>
            <w:rFonts w:asciiTheme="minorHAnsi" w:eastAsiaTheme="minorEastAsia" w:hAnsiTheme="minorHAnsi" w:cstheme="minorBidi"/>
            <w:i w:val="0"/>
            <w:noProof/>
            <w:kern w:val="2"/>
            <w:sz w:val="22"/>
            <w:szCs w:val="22"/>
            <w:shd w:val="clear" w:color="auto" w:fill="auto"/>
            <w:lang w:eastAsia="fr-FR" w:bidi="ar-SA"/>
            <w14:ligatures w14:val="standardContextual"/>
          </w:rPr>
          <w:tab/>
        </w:r>
        <w:r w:rsidR="007D6323" w:rsidRPr="00937E50">
          <w:rPr>
            <w:rStyle w:val="Lienhypertexte"/>
            <w:noProof/>
          </w:rPr>
          <w:t>Ce que vous retrouvez forcement dans du js</w:t>
        </w:r>
        <w:r w:rsidR="007D6323">
          <w:rPr>
            <w:noProof/>
            <w:webHidden/>
          </w:rPr>
          <w:tab/>
        </w:r>
        <w:r w:rsidR="007D6323">
          <w:rPr>
            <w:noProof/>
            <w:webHidden/>
          </w:rPr>
          <w:fldChar w:fldCharType="begin"/>
        </w:r>
        <w:r w:rsidR="007D6323">
          <w:rPr>
            <w:noProof/>
            <w:webHidden/>
          </w:rPr>
          <w:instrText xml:space="preserve"> PAGEREF _Toc146095984 \h </w:instrText>
        </w:r>
        <w:r w:rsidR="007D6323">
          <w:rPr>
            <w:noProof/>
            <w:webHidden/>
          </w:rPr>
        </w:r>
        <w:r w:rsidR="007D6323">
          <w:rPr>
            <w:noProof/>
            <w:webHidden/>
          </w:rPr>
          <w:fldChar w:fldCharType="separate"/>
        </w:r>
        <w:r w:rsidR="007D6323">
          <w:rPr>
            <w:noProof/>
            <w:webHidden/>
          </w:rPr>
          <w:t>10</w:t>
        </w:r>
        <w:r w:rsidR="007D6323">
          <w:rPr>
            <w:noProof/>
            <w:webHidden/>
          </w:rPr>
          <w:fldChar w:fldCharType="end"/>
        </w:r>
      </w:hyperlink>
    </w:p>
    <w:p w14:paraId="2A6A49AC" w14:textId="02728749" w:rsidR="007D6323" w:rsidRDefault="00000000" w:rsidP="004B0F79">
      <w:pPr>
        <w:pStyle w:val="TM3"/>
        <w:tabs>
          <w:tab w:val="clear" w:pos="5040"/>
          <w:tab w:val="left" w:pos="1100"/>
          <w:tab w:val="right" w:leader="dot" w:pos="8647"/>
        </w:tabs>
        <w:ind w:left="426"/>
        <w:rPr>
          <w:rFonts w:asciiTheme="minorHAnsi" w:eastAsiaTheme="minorEastAsia" w:hAnsiTheme="minorHAnsi" w:cstheme="minorBidi"/>
          <w:i w:val="0"/>
          <w:noProof/>
          <w:kern w:val="2"/>
          <w:sz w:val="22"/>
          <w:szCs w:val="22"/>
          <w:shd w:val="clear" w:color="auto" w:fill="auto"/>
          <w:lang w:eastAsia="fr-FR" w:bidi="ar-SA"/>
          <w14:ligatures w14:val="standardContextual"/>
        </w:rPr>
      </w:pPr>
      <w:hyperlink w:anchor="_Toc146095985" w:history="1">
        <w:r w:rsidR="007D6323" w:rsidRPr="00937E50">
          <w:rPr>
            <w:rStyle w:val="Lienhypertexte"/>
            <w:rFonts w:ascii="Symbol" w:hAnsi="Symbol"/>
            <w:noProof/>
          </w:rPr>
          <w:t></w:t>
        </w:r>
        <w:r w:rsidR="007D6323">
          <w:rPr>
            <w:rFonts w:asciiTheme="minorHAnsi" w:eastAsiaTheme="minorEastAsia" w:hAnsiTheme="minorHAnsi" w:cstheme="minorBidi"/>
            <w:i w:val="0"/>
            <w:noProof/>
            <w:kern w:val="2"/>
            <w:sz w:val="22"/>
            <w:szCs w:val="22"/>
            <w:shd w:val="clear" w:color="auto" w:fill="auto"/>
            <w:lang w:eastAsia="fr-FR" w:bidi="ar-SA"/>
            <w14:ligatures w14:val="standardContextual"/>
          </w:rPr>
          <w:tab/>
        </w:r>
        <w:r w:rsidR="007D6323" w:rsidRPr="00937E50">
          <w:rPr>
            <w:rStyle w:val="Lienhypertexte"/>
            <w:noProof/>
          </w:rPr>
          <w:t>Les commentaires</w:t>
        </w:r>
        <w:r w:rsidR="007D6323">
          <w:rPr>
            <w:noProof/>
            <w:webHidden/>
          </w:rPr>
          <w:tab/>
        </w:r>
        <w:r w:rsidR="007D6323">
          <w:rPr>
            <w:noProof/>
            <w:webHidden/>
          </w:rPr>
          <w:fldChar w:fldCharType="begin"/>
        </w:r>
        <w:r w:rsidR="007D6323">
          <w:rPr>
            <w:noProof/>
            <w:webHidden/>
          </w:rPr>
          <w:instrText xml:space="preserve"> PAGEREF _Toc146095985 \h </w:instrText>
        </w:r>
        <w:r w:rsidR="007D6323">
          <w:rPr>
            <w:noProof/>
            <w:webHidden/>
          </w:rPr>
        </w:r>
        <w:r w:rsidR="007D6323">
          <w:rPr>
            <w:noProof/>
            <w:webHidden/>
          </w:rPr>
          <w:fldChar w:fldCharType="separate"/>
        </w:r>
        <w:r w:rsidR="007D6323">
          <w:rPr>
            <w:noProof/>
            <w:webHidden/>
          </w:rPr>
          <w:t>10</w:t>
        </w:r>
        <w:r w:rsidR="007D6323">
          <w:rPr>
            <w:noProof/>
            <w:webHidden/>
          </w:rPr>
          <w:fldChar w:fldCharType="end"/>
        </w:r>
      </w:hyperlink>
    </w:p>
    <w:p w14:paraId="4A992313" w14:textId="4D903B95" w:rsidR="007D6323" w:rsidRDefault="00000000" w:rsidP="007D6323">
      <w:pPr>
        <w:pStyle w:val="TM2"/>
        <w:tabs>
          <w:tab w:val="clear" w:pos="5040"/>
          <w:tab w:val="clear" w:pos="5670"/>
          <w:tab w:val="right" w:leader="dot" w:pos="1134"/>
          <w:tab w:val="right" w:leader="dot" w:pos="8647"/>
        </w:tabs>
        <w:rPr>
          <w:rFonts w:asciiTheme="minorHAnsi" w:eastAsiaTheme="minorEastAsia" w:hAnsiTheme="minorHAnsi" w:cstheme="minorBidi"/>
          <w:noProof/>
          <w:kern w:val="2"/>
          <w:szCs w:val="22"/>
          <w:shd w:val="clear" w:color="auto" w:fill="auto"/>
          <w:lang w:eastAsia="fr-FR" w:bidi="ar-SA"/>
          <w14:ligatures w14:val="standardContextual"/>
        </w:rPr>
      </w:pPr>
      <w:hyperlink w:anchor="_Toc146095986" w:history="1">
        <w:r w:rsidR="007D6323" w:rsidRPr="00937E50">
          <w:rPr>
            <w:rStyle w:val="Lienhypertexte"/>
            <w:noProof/>
          </w:rPr>
          <w:t>B.</w:t>
        </w:r>
        <w:r w:rsidR="007D6323">
          <w:rPr>
            <w:rFonts w:asciiTheme="minorHAnsi" w:eastAsiaTheme="minorEastAsia" w:hAnsiTheme="minorHAnsi" w:cstheme="minorBidi"/>
            <w:noProof/>
            <w:kern w:val="2"/>
            <w:szCs w:val="22"/>
            <w:shd w:val="clear" w:color="auto" w:fill="auto"/>
            <w:lang w:eastAsia="fr-FR" w:bidi="ar-SA"/>
            <w14:ligatures w14:val="standardContextual"/>
          </w:rPr>
          <w:tab/>
        </w:r>
        <w:r w:rsidR="007D6323" w:rsidRPr="00937E50">
          <w:rPr>
            <w:rStyle w:val="Lienhypertexte"/>
            <w:noProof/>
          </w:rPr>
          <w:t>Les changements obligatoires</w:t>
        </w:r>
        <w:r w:rsidR="007D6323">
          <w:rPr>
            <w:noProof/>
            <w:webHidden/>
          </w:rPr>
          <w:tab/>
        </w:r>
        <w:r w:rsidR="007D6323">
          <w:rPr>
            <w:noProof/>
            <w:webHidden/>
          </w:rPr>
          <w:fldChar w:fldCharType="begin"/>
        </w:r>
        <w:r w:rsidR="007D6323">
          <w:rPr>
            <w:noProof/>
            <w:webHidden/>
          </w:rPr>
          <w:instrText xml:space="preserve"> PAGEREF _Toc146095986 \h </w:instrText>
        </w:r>
        <w:r w:rsidR="007D6323">
          <w:rPr>
            <w:noProof/>
            <w:webHidden/>
          </w:rPr>
        </w:r>
        <w:r w:rsidR="007D6323">
          <w:rPr>
            <w:noProof/>
            <w:webHidden/>
          </w:rPr>
          <w:fldChar w:fldCharType="separate"/>
        </w:r>
        <w:r w:rsidR="007D6323">
          <w:rPr>
            <w:noProof/>
            <w:webHidden/>
          </w:rPr>
          <w:t>10</w:t>
        </w:r>
        <w:r w:rsidR="007D6323">
          <w:rPr>
            <w:noProof/>
            <w:webHidden/>
          </w:rPr>
          <w:fldChar w:fldCharType="end"/>
        </w:r>
      </w:hyperlink>
    </w:p>
    <w:p w14:paraId="6FE376B4" w14:textId="35459A37" w:rsidR="007D6323" w:rsidRDefault="00000000" w:rsidP="001D3E05">
      <w:pPr>
        <w:pStyle w:val="TM3"/>
        <w:tabs>
          <w:tab w:val="clear" w:pos="5040"/>
          <w:tab w:val="left" w:pos="1100"/>
          <w:tab w:val="right" w:leader="dot" w:pos="8647"/>
        </w:tabs>
        <w:ind w:left="426"/>
        <w:rPr>
          <w:rFonts w:asciiTheme="minorHAnsi" w:eastAsiaTheme="minorEastAsia" w:hAnsiTheme="minorHAnsi" w:cstheme="minorBidi"/>
          <w:i w:val="0"/>
          <w:noProof/>
          <w:kern w:val="2"/>
          <w:sz w:val="22"/>
          <w:szCs w:val="22"/>
          <w:shd w:val="clear" w:color="auto" w:fill="auto"/>
          <w:lang w:eastAsia="fr-FR" w:bidi="ar-SA"/>
          <w14:ligatures w14:val="standardContextual"/>
        </w:rPr>
      </w:pPr>
      <w:hyperlink w:anchor="_Toc146095987" w:history="1">
        <w:r w:rsidR="007D6323" w:rsidRPr="00937E50">
          <w:rPr>
            <w:rStyle w:val="Lienhypertexte"/>
            <w:rFonts w:ascii="Symbol" w:hAnsi="Symbol"/>
            <w:noProof/>
          </w:rPr>
          <w:t></w:t>
        </w:r>
        <w:r w:rsidR="007D6323">
          <w:rPr>
            <w:rFonts w:asciiTheme="minorHAnsi" w:eastAsiaTheme="minorEastAsia" w:hAnsiTheme="minorHAnsi" w:cstheme="minorBidi"/>
            <w:i w:val="0"/>
            <w:noProof/>
            <w:kern w:val="2"/>
            <w:sz w:val="22"/>
            <w:szCs w:val="22"/>
            <w:shd w:val="clear" w:color="auto" w:fill="auto"/>
            <w:lang w:eastAsia="fr-FR" w:bidi="ar-SA"/>
            <w14:ligatures w14:val="standardContextual"/>
          </w:rPr>
          <w:tab/>
        </w:r>
        <w:r w:rsidR="007D6323" w:rsidRPr="00937E50">
          <w:rPr>
            <w:rStyle w:val="Lienhypertexte"/>
            <w:noProof/>
          </w:rPr>
          <w:t>Nom du fichier</w:t>
        </w:r>
        <w:r w:rsidR="007D6323">
          <w:rPr>
            <w:noProof/>
            <w:webHidden/>
          </w:rPr>
          <w:tab/>
        </w:r>
        <w:r w:rsidR="007D6323">
          <w:rPr>
            <w:noProof/>
            <w:webHidden/>
          </w:rPr>
          <w:fldChar w:fldCharType="begin"/>
        </w:r>
        <w:r w:rsidR="007D6323">
          <w:rPr>
            <w:noProof/>
            <w:webHidden/>
          </w:rPr>
          <w:instrText xml:space="preserve"> PAGEREF _Toc146095987 \h </w:instrText>
        </w:r>
        <w:r w:rsidR="007D6323">
          <w:rPr>
            <w:noProof/>
            <w:webHidden/>
          </w:rPr>
        </w:r>
        <w:r w:rsidR="007D6323">
          <w:rPr>
            <w:noProof/>
            <w:webHidden/>
          </w:rPr>
          <w:fldChar w:fldCharType="separate"/>
        </w:r>
        <w:r w:rsidR="007D6323">
          <w:rPr>
            <w:noProof/>
            <w:webHidden/>
          </w:rPr>
          <w:t>10</w:t>
        </w:r>
        <w:r w:rsidR="007D6323">
          <w:rPr>
            <w:noProof/>
            <w:webHidden/>
          </w:rPr>
          <w:fldChar w:fldCharType="end"/>
        </w:r>
      </w:hyperlink>
    </w:p>
    <w:p w14:paraId="044DB953" w14:textId="1DEA68C0" w:rsidR="007D6323" w:rsidRDefault="00000000" w:rsidP="001D3E05">
      <w:pPr>
        <w:pStyle w:val="TM3"/>
        <w:tabs>
          <w:tab w:val="clear" w:pos="5040"/>
          <w:tab w:val="left" w:pos="1100"/>
          <w:tab w:val="right" w:leader="dot" w:pos="8647"/>
        </w:tabs>
        <w:ind w:left="426"/>
        <w:rPr>
          <w:rFonts w:asciiTheme="minorHAnsi" w:eastAsiaTheme="minorEastAsia" w:hAnsiTheme="minorHAnsi" w:cstheme="minorBidi"/>
          <w:i w:val="0"/>
          <w:noProof/>
          <w:kern w:val="2"/>
          <w:sz w:val="22"/>
          <w:szCs w:val="22"/>
          <w:shd w:val="clear" w:color="auto" w:fill="auto"/>
          <w:lang w:eastAsia="fr-FR" w:bidi="ar-SA"/>
          <w14:ligatures w14:val="standardContextual"/>
        </w:rPr>
      </w:pPr>
      <w:hyperlink w:anchor="_Toc146095988" w:history="1">
        <w:r w:rsidR="007D6323" w:rsidRPr="00937E50">
          <w:rPr>
            <w:rStyle w:val="Lienhypertexte"/>
            <w:rFonts w:ascii="Symbol" w:hAnsi="Symbol"/>
            <w:noProof/>
          </w:rPr>
          <w:t></w:t>
        </w:r>
        <w:r w:rsidR="007D6323">
          <w:rPr>
            <w:rFonts w:asciiTheme="minorHAnsi" w:eastAsiaTheme="minorEastAsia" w:hAnsiTheme="minorHAnsi" w:cstheme="minorBidi"/>
            <w:i w:val="0"/>
            <w:noProof/>
            <w:kern w:val="2"/>
            <w:sz w:val="22"/>
            <w:szCs w:val="22"/>
            <w:shd w:val="clear" w:color="auto" w:fill="auto"/>
            <w:lang w:eastAsia="fr-FR" w:bidi="ar-SA"/>
            <w14:ligatures w14:val="standardContextual"/>
          </w:rPr>
          <w:tab/>
        </w:r>
        <w:r w:rsidR="007D6323" w:rsidRPr="00937E50">
          <w:rPr>
            <w:rStyle w:val="Lienhypertexte"/>
            <w:noProof/>
          </w:rPr>
          <w:t>Les changement</w:t>
        </w:r>
        <w:r w:rsidR="007D6323">
          <w:rPr>
            <w:noProof/>
            <w:webHidden/>
          </w:rPr>
          <w:tab/>
        </w:r>
        <w:r w:rsidR="007D6323">
          <w:rPr>
            <w:noProof/>
            <w:webHidden/>
          </w:rPr>
          <w:fldChar w:fldCharType="begin"/>
        </w:r>
        <w:r w:rsidR="007D6323">
          <w:rPr>
            <w:noProof/>
            <w:webHidden/>
          </w:rPr>
          <w:instrText xml:space="preserve"> PAGEREF _Toc146095988 \h </w:instrText>
        </w:r>
        <w:r w:rsidR="007D6323">
          <w:rPr>
            <w:noProof/>
            <w:webHidden/>
          </w:rPr>
        </w:r>
        <w:r w:rsidR="007D6323">
          <w:rPr>
            <w:noProof/>
            <w:webHidden/>
          </w:rPr>
          <w:fldChar w:fldCharType="separate"/>
        </w:r>
        <w:r w:rsidR="007D6323">
          <w:rPr>
            <w:noProof/>
            <w:webHidden/>
          </w:rPr>
          <w:t>10</w:t>
        </w:r>
        <w:r w:rsidR="007D6323">
          <w:rPr>
            <w:noProof/>
            <w:webHidden/>
          </w:rPr>
          <w:fldChar w:fldCharType="end"/>
        </w:r>
      </w:hyperlink>
    </w:p>
    <w:p w14:paraId="57739A9C" w14:textId="34CB6837" w:rsidR="001C164F" w:rsidRDefault="007D6323" w:rsidP="00833267">
      <w:pPr>
        <w:ind w:firstLine="0"/>
      </w:pPr>
      <w:r>
        <w:rPr>
          <w:b/>
        </w:rPr>
        <w:fldChar w:fldCharType="end"/>
      </w:r>
    </w:p>
    <w:p w14:paraId="3FDCF4F4" w14:textId="77777777" w:rsidR="001C164F" w:rsidRDefault="001C164F" w:rsidP="00833267">
      <w:pPr>
        <w:ind w:firstLine="0"/>
      </w:pPr>
    </w:p>
    <w:p w14:paraId="20CAA93D" w14:textId="77777777" w:rsidR="001C164F" w:rsidRDefault="001C164F" w:rsidP="00833267">
      <w:pPr>
        <w:ind w:firstLine="0"/>
      </w:pPr>
    </w:p>
    <w:p w14:paraId="00510297" w14:textId="285B44A7" w:rsidR="0015234D" w:rsidRDefault="001C164F">
      <w:pPr>
        <w:spacing w:line="240" w:lineRule="auto"/>
        <w:ind w:firstLine="0"/>
        <w:jc w:val="left"/>
      </w:pPr>
      <w:r>
        <w:br w:type="page"/>
      </w:r>
    </w:p>
    <w:p w14:paraId="6204A7B0" w14:textId="260C76D4" w:rsidR="001C164F" w:rsidRDefault="0024614C" w:rsidP="0024614C">
      <w:pPr>
        <w:pStyle w:val="Titre"/>
        <w:ind w:firstLine="0"/>
      </w:pPr>
      <w:r>
        <w:lastRenderedPageBreak/>
        <w:t>Premiere Partie</w:t>
      </w:r>
    </w:p>
    <w:p w14:paraId="0FE0A1D2" w14:textId="0720D3C7" w:rsidR="0024614C" w:rsidRDefault="00165A2C" w:rsidP="00165A2C">
      <w:pPr>
        <w:pStyle w:val="Titre1"/>
      </w:pPr>
      <w:bookmarkStart w:id="1" w:name="_Toc146095957"/>
      <w:r>
        <w:t>Préparation</w:t>
      </w:r>
      <w:bookmarkEnd w:id="1"/>
    </w:p>
    <w:p w14:paraId="3FE81AD8" w14:textId="77777777" w:rsidR="004B4DDC" w:rsidRPr="007851D9" w:rsidRDefault="004B4DDC" w:rsidP="004B4DDC">
      <w:pPr>
        <w:pStyle w:val="Corpsdetexte"/>
        <w:rPr>
          <w:sz w:val="12"/>
          <w:szCs w:val="12"/>
        </w:rPr>
      </w:pPr>
    </w:p>
    <w:p w14:paraId="2CD6AC6A" w14:textId="33EAB194" w:rsidR="004B4DDC" w:rsidRPr="004B4DDC" w:rsidRDefault="002E0BE8" w:rsidP="004B4DDC">
      <w:pPr>
        <w:pStyle w:val="Titre2"/>
        <w:numPr>
          <w:ilvl w:val="0"/>
          <w:numId w:val="4"/>
        </w:numPr>
        <w:ind w:left="426"/>
      </w:pPr>
      <w:bookmarkStart w:id="2" w:name="_Toc146095958"/>
      <w:r>
        <w:t>Nom des fichier</w:t>
      </w:r>
      <w:r w:rsidR="00000065">
        <w:t>s</w:t>
      </w:r>
      <w:bookmarkEnd w:id="2"/>
      <w:r>
        <w:t xml:space="preserve"> </w:t>
      </w:r>
    </w:p>
    <w:p w14:paraId="4E5FB24D" w14:textId="02CA9E2A" w:rsidR="000A1C10" w:rsidRDefault="000A1C10" w:rsidP="000A1C10">
      <w:r>
        <w:t>Pour commencer je vous conseille d’afficher l’extension de noms de fichiers car ça vous permettra de mieux comprendre la suite</w:t>
      </w:r>
    </w:p>
    <w:p w14:paraId="4D72232D" w14:textId="4C1DE5F5" w:rsidR="00B375E6" w:rsidRDefault="00B375E6" w:rsidP="007851D9">
      <w:pPr>
        <w:pStyle w:val="Corpsdetexte"/>
        <w:jc w:val="center"/>
      </w:pPr>
      <w:r>
        <w:rPr>
          <w:noProof/>
        </w:rPr>
        <mc:AlternateContent>
          <mc:Choice Requires="wps">
            <w:drawing>
              <wp:anchor distT="0" distB="0" distL="114300" distR="114300" simplePos="0" relativeHeight="251739648" behindDoc="0" locked="0" layoutInCell="1" allowOverlap="1" wp14:anchorId="1FFCEB48" wp14:editId="3E6DB8E2">
                <wp:simplePos x="0" y="0"/>
                <wp:positionH relativeFrom="column">
                  <wp:posOffset>3133507</wp:posOffset>
                </wp:positionH>
                <wp:positionV relativeFrom="paragraph">
                  <wp:posOffset>1700881</wp:posOffset>
                </wp:positionV>
                <wp:extent cx="859809" cy="108907"/>
                <wp:effectExtent l="0" t="0" r="16510" b="24765"/>
                <wp:wrapNone/>
                <wp:docPr id="1215035987" name="Rectangle 1"/>
                <wp:cNvGraphicFramePr/>
                <a:graphic xmlns:a="http://schemas.openxmlformats.org/drawingml/2006/main">
                  <a:graphicData uri="http://schemas.microsoft.com/office/word/2010/wordprocessingShape">
                    <wps:wsp>
                      <wps:cNvSpPr/>
                      <wps:spPr>
                        <a:xfrm>
                          <a:off x="0" y="0"/>
                          <a:ext cx="859809" cy="10890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14A46" id="Rectangle 1" o:spid="_x0000_s1026" style="position:absolute;margin-left:246.75pt;margin-top:133.95pt;width:67.7pt;height:8.6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" filled="f" strokecolor="red" strokeweight="2pt"/>
            </w:pict>
          </mc:Fallback>
        </mc:AlternateContent>
      </w:r>
      <w:r w:rsidR="00271D96" w:rsidRPr="00341FCE">
        <w:rPr>
          <w:noProof/>
        </w:rPr>
        <w:drawing>
          <wp:inline distT="0" distB="0" distL="0" distR="0" wp14:anchorId="7D8A2BC3" wp14:editId="6CB14B60">
            <wp:extent cx="3773606" cy="1968866"/>
            <wp:effectExtent l="0" t="0" r="0" b="0"/>
            <wp:docPr id="1297128112"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28112" name="Image 1" descr="Une image contenant texte, capture d’écran, logiciel, Icône d’ordinateur&#10;&#10;Description générée automatiquement"/>
                    <pic:cNvPicPr/>
                  </pic:nvPicPr>
                  <pic:blipFill rotWithShape="1">
                    <a:blip r:embed="rId14"/>
                    <a:srcRect b="11329"/>
                    <a:stretch/>
                  </pic:blipFill>
                  <pic:spPr bwMode="auto">
                    <a:xfrm>
                      <a:off x="0" y="0"/>
                      <a:ext cx="3799969" cy="1982621"/>
                    </a:xfrm>
                    <a:prstGeom prst="rect">
                      <a:avLst/>
                    </a:prstGeom>
                    <a:ln>
                      <a:noFill/>
                    </a:ln>
                    <a:extLst>
                      <a:ext uri="{53640926-AAD7-44D8-BBD7-CCE9431645EC}">
                        <a14:shadowObscured xmlns:a14="http://schemas.microsoft.com/office/drawing/2010/main"/>
                      </a:ext>
                    </a:extLst>
                  </pic:spPr>
                </pic:pic>
              </a:graphicData>
            </a:graphic>
          </wp:inline>
        </w:drawing>
      </w:r>
    </w:p>
    <w:p w14:paraId="070A194D" w14:textId="77777777" w:rsidR="007851D9" w:rsidRPr="007851D9" w:rsidRDefault="007851D9" w:rsidP="007851D9">
      <w:pPr>
        <w:pStyle w:val="Corpsdetexte"/>
        <w:jc w:val="center"/>
        <w:rPr>
          <w:sz w:val="12"/>
          <w:szCs w:val="12"/>
        </w:rPr>
      </w:pPr>
    </w:p>
    <w:p w14:paraId="43C4B3F0" w14:textId="40A298BC" w:rsidR="004B4DDC" w:rsidRPr="004B4DDC" w:rsidRDefault="007C0446" w:rsidP="004B4DDC">
      <w:pPr>
        <w:pStyle w:val="Titre2"/>
        <w:numPr>
          <w:ilvl w:val="0"/>
          <w:numId w:val="4"/>
        </w:numPr>
        <w:ind w:left="426"/>
      </w:pPr>
      <w:bookmarkStart w:id="3" w:name="_Toc146095959"/>
      <w:r>
        <w:t>Installer Visual Studio Code</w:t>
      </w:r>
      <w:bookmarkEnd w:id="3"/>
    </w:p>
    <w:p w14:paraId="0476E447" w14:textId="2CBDBB55" w:rsidR="00B508D7" w:rsidRDefault="00B508D7" w:rsidP="00B508D7">
      <w:r>
        <w:t>Pour ce qui est du code je vous conseille d’utiliser Visual Studio Code. Télécharger le via le lien ci-dessous</w:t>
      </w:r>
    </w:p>
    <w:p w14:paraId="4DFE048A" w14:textId="2C374058" w:rsidR="001D3182" w:rsidRDefault="00905075" w:rsidP="00081593">
      <w:pPr>
        <w:ind w:firstLine="0"/>
        <w:jc w:val="center"/>
        <w:rPr>
          <w:color w:val="0070C0"/>
          <w:u w:val="single"/>
        </w:rPr>
      </w:pPr>
      <w:r>
        <w:rPr>
          <w:noProof/>
        </w:rPr>
        <mc:AlternateContent>
          <mc:Choice Requires="wps">
            <w:drawing>
              <wp:anchor distT="0" distB="0" distL="114300" distR="114300" simplePos="0" relativeHeight="251741696" behindDoc="0" locked="0" layoutInCell="1" allowOverlap="1" wp14:anchorId="1264CCBA" wp14:editId="52624425">
                <wp:simplePos x="0" y="0"/>
                <wp:positionH relativeFrom="column">
                  <wp:posOffset>983928</wp:posOffset>
                </wp:positionH>
                <wp:positionV relativeFrom="paragraph">
                  <wp:posOffset>1038557</wp:posOffset>
                </wp:positionV>
                <wp:extent cx="934872" cy="258929"/>
                <wp:effectExtent l="0" t="0" r="17780" b="27305"/>
                <wp:wrapNone/>
                <wp:docPr id="2077373180" name="Rectangle 1"/>
                <wp:cNvGraphicFramePr/>
                <a:graphic xmlns:a="http://schemas.openxmlformats.org/drawingml/2006/main">
                  <a:graphicData uri="http://schemas.microsoft.com/office/word/2010/wordprocessingShape">
                    <wps:wsp>
                      <wps:cNvSpPr/>
                      <wps:spPr>
                        <a:xfrm>
                          <a:off x="0" y="0"/>
                          <a:ext cx="934872" cy="25892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30E58" id="Rectangle 1" o:spid="_x0000_s1026" style="position:absolute;margin-left:77.45pt;margin-top:81.8pt;width:73.6pt;height:20.4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" filled="f" strokecolor="red" strokeweight="2pt"/>
            </w:pict>
          </mc:Fallback>
        </mc:AlternateContent>
      </w:r>
      <w:hyperlink r:id="rId15" w:history="1">
        <w:r w:rsidR="001D3182" w:rsidRPr="00003430">
          <w:rPr>
            <w:rStyle w:val="Lienhypertexte"/>
          </w:rPr>
          <w:t>https://code.visualstudio.com/</w:t>
        </w:r>
      </w:hyperlink>
    </w:p>
    <w:p w14:paraId="6833DE1E" w14:textId="776A8F07" w:rsidR="007A2FF5" w:rsidRDefault="005974C6" w:rsidP="00081593">
      <w:pPr>
        <w:ind w:firstLine="0"/>
        <w:jc w:val="center"/>
      </w:pPr>
      <w:r w:rsidRPr="00773E8F">
        <w:rPr>
          <w:noProof/>
        </w:rPr>
        <w:drawing>
          <wp:inline distT="0" distB="0" distL="0" distR="0" wp14:anchorId="77E1DED2" wp14:editId="1D7573DA">
            <wp:extent cx="3847892" cy="1965277"/>
            <wp:effectExtent l="0" t="0" r="635" b="0"/>
            <wp:docPr id="122300164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01641" name="Image 1" descr="Une image contenant texte, capture d’écran, logiciel, Logiciel multimédia&#10;&#10;Description générée automatiquement"/>
                    <pic:cNvPicPr/>
                  </pic:nvPicPr>
                  <pic:blipFill>
                    <a:blip r:embed="rId16"/>
                    <a:stretch>
                      <a:fillRect/>
                    </a:stretch>
                  </pic:blipFill>
                  <pic:spPr>
                    <a:xfrm>
                      <a:off x="0" y="0"/>
                      <a:ext cx="3885402" cy="1984435"/>
                    </a:xfrm>
                    <a:prstGeom prst="rect">
                      <a:avLst/>
                    </a:prstGeom>
                  </pic:spPr>
                </pic:pic>
              </a:graphicData>
            </a:graphic>
          </wp:inline>
        </w:drawing>
      </w:r>
    </w:p>
    <w:p w14:paraId="4B7D0973" w14:textId="7CF3F7EE" w:rsidR="00FB64E5" w:rsidRDefault="00FB64E5" w:rsidP="00856E8F">
      <w:pPr>
        <w:jc w:val="left"/>
      </w:pPr>
      <w:r>
        <w:t xml:space="preserve">Faite attention a bien téléchargé le bon logiciel par rapport à votre ordinateur, si vous avez un Windows vous pouvez télécharger celui par défaut sinon chercher la bonne version pour votre ordinateur. Si vous avez besoin plus d’aide vous trouverez facilement des vidéos vous montrent comment installer Visual Studio Code. </w:t>
      </w:r>
    </w:p>
    <w:p w14:paraId="1412D407" w14:textId="5049C5A1" w:rsidR="00161F45" w:rsidRDefault="00161F45" w:rsidP="00856E8F">
      <w:pPr>
        <w:jc w:val="left"/>
      </w:pPr>
      <w:r>
        <w:lastRenderedPageBreak/>
        <w:t xml:space="preserve">Si vous avez besoin d’aide sur l’installation du logiciel, il existe plein de tuto </w:t>
      </w:r>
      <w:r w:rsidR="00EE1EE0">
        <w:t>qui explique comment faire, en voici un par exemple qui en plus de vous montrez comment l’installer vous donnez quelque ligne de code pour débuter</w:t>
      </w:r>
    </w:p>
    <w:p w14:paraId="5053CF07" w14:textId="13F4B9DA" w:rsidR="007851D9" w:rsidRPr="007851D9" w:rsidRDefault="007851D9" w:rsidP="007851D9">
      <w:pPr>
        <w:ind w:firstLine="0"/>
        <w:jc w:val="center"/>
        <w:rPr>
          <w:color w:val="0070C0"/>
          <w:u w:val="single"/>
        </w:rPr>
      </w:pPr>
      <w:r w:rsidRPr="007851D9">
        <w:rPr>
          <w:color w:val="0070C0"/>
          <w:u w:val="single"/>
        </w:rPr>
        <w:t>https://www.youtube.com/watch?v=1Z1JCuwXmiQ&amp;t=908s</w:t>
      </w:r>
    </w:p>
    <w:p w14:paraId="3F03D65F" w14:textId="77777777" w:rsidR="00EE1EE0" w:rsidRDefault="00EE1EE0" w:rsidP="00856E8F">
      <w:pPr>
        <w:jc w:val="left"/>
      </w:pPr>
    </w:p>
    <w:p w14:paraId="0E770A3E" w14:textId="1CEDC57B" w:rsidR="0091508E" w:rsidRDefault="0025701F" w:rsidP="00D03E34">
      <w:pPr>
        <w:pStyle w:val="Titre2"/>
        <w:numPr>
          <w:ilvl w:val="0"/>
          <w:numId w:val="4"/>
        </w:numPr>
        <w:ind w:left="426"/>
      </w:pPr>
      <w:bookmarkStart w:id="4" w:name="_Toc146095960"/>
      <w:r>
        <w:t>Aide Supplementaire</w:t>
      </w:r>
      <w:bookmarkEnd w:id="4"/>
    </w:p>
    <w:p w14:paraId="5A28B83E" w14:textId="4BB6CD50" w:rsidR="00113D3F" w:rsidRDefault="00113D3F" w:rsidP="00113D3F">
      <w:pPr>
        <w:pStyle w:val="Titre3"/>
      </w:pPr>
      <w:bookmarkStart w:id="5" w:name="_Toc146095961"/>
      <w:r>
        <w:t>W3School</w:t>
      </w:r>
      <w:bookmarkEnd w:id="5"/>
    </w:p>
    <w:p w14:paraId="6AD66E4E" w14:textId="6946F85F" w:rsidR="00816136" w:rsidRDefault="00816136" w:rsidP="00816136">
      <w:r>
        <w:t xml:space="preserve">Si les </w:t>
      </w:r>
      <w:r w:rsidR="003E690B">
        <w:t>conseils donn</w:t>
      </w:r>
      <w:r w:rsidR="00B41450">
        <w:t>és</w:t>
      </w:r>
      <w:r w:rsidR="003E690B">
        <w:t xml:space="preserve"> dans à la suite ne suffise</w:t>
      </w:r>
      <w:r w:rsidR="00B41450">
        <w:t>nt</w:t>
      </w:r>
      <w:r w:rsidR="003E690B">
        <w:t xml:space="preserve"> pas ou ne sont pas assez précis je vous conseil</w:t>
      </w:r>
      <w:r w:rsidR="00B41450">
        <w:t>le</w:t>
      </w:r>
      <w:r w:rsidR="003E690B">
        <w:t xml:space="preserve"> d’aller jeter un œil sur </w:t>
      </w:r>
      <w:r w:rsidR="007D08DA">
        <w:t>w3</w:t>
      </w:r>
      <w:r w:rsidR="00C60D86">
        <w:t xml:space="preserve">schools </w:t>
      </w:r>
    </w:p>
    <w:p w14:paraId="5EBA564E" w14:textId="32088EAD" w:rsidR="00C60D86" w:rsidRDefault="00000000" w:rsidP="00754AB9">
      <w:pPr>
        <w:jc w:val="center"/>
        <w:rPr>
          <w:color w:val="0070C0"/>
        </w:rPr>
      </w:pPr>
      <w:hyperlink r:id="rId17" w:history="1">
        <w:r w:rsidR="00E94665" w:rsidRPr="00A66C2B">
          <w:rPr>
            <w:rStyle w:val="Lienhypertexte"/>
          </w:rPr>
          <w:t>https://www.w3schools.com/html/default.asp</w:t>
        </w:r>
      </w:hyperlink>
    </w:p>
    <w:p w14:paraId="0D6C6108" w14:textId="77777777" w:rsidR="00E94665" w:rsidRPr="00754AB9" w:rsidRDefault="00E94665" w:rsidP="00754AB9">
      <w:pPr>
        <w:jc w:val="center"/>
        <w:rPr>
          <w:color w:val="0070C0"/>
        </w:rPr>
      </w:pPr>
    </w:p>
    <w:p w14:paraId="20FD277B" w14:textId="58153DB7" w:rsidR="0091508E" w:rsidRDefault="003A3041" w:rsidP="0025701F">
      <w:r>
        <w:t xml:space="preserve">Sur ce </w:t>
      </w:r>
      <w:r w:rsidR="003A60ED">
        <w:t>s</w:t>
      </w:r>
      <w:r>
        <w:t xml:space="preserve">ite vous trouverez de l’aide pour </w:t>
      </w:r>
      <w:r w:rsidR="00E94665">
        <w:t>presque tous les langages de programmation et donc de l’aide pour l’html, css et JavaScript</w:t>
      </w:r>
    </w:p>
    <w:p w14:paraId="372E5574" w14:textId="19DFE3A1" w:rsidR="00A64FE8" w:rsidRDefault="006472C4" w:rsidP="001E6528">
      <w:pPr>
        <w:pStyle w:val="Corpsdetexte"/>
        <w:ind w:left="-1560" w:right="-1248" w:firstLine="0"/>
        <w:jc w:val="center"/>
      </w:pPr>
      <w:r>
        <w:rPr>
          <w:noProof/>
        </w:rPr>
        <mc:AlternateContent>
          <mc:Choice Requires="wps">
            <w:drawing>
              <wp:anchor distT="0" distB="0" distL="114300" distR="114300" simplePos="0" relativeHeight="251752960" behindDoc="0" locked="0" layoutInCell="1" allowOverlap="1" wp14:anchorId="40E14216" wp14:editId="6A0CDB97">
                <wp:simplePos x="0" y="0"/>
                <wp:positionH relativeFrom="column">
                  <wp:posOffset>-797048</wp:posOffset>
                </wp:positionH>
                <wp:positionV relativeFrom="paragraph">
                  <wp:posOffset>379351</wp:posOffset>
                </wp:positionV>
                <wp:extent cx="722962" cy="2402006"/>
                <wp:effectExtent l="0" t="0" r="20320" b="17780"/>
                <wp:wrapNone/>
                <wp:docPr id="1358501787" name="Rectangle 1"/>
                <wp:cNvGraphicFramePr/>
                <a:graphic xmlns:a="http://schemas.openxmlformats.org/drawingml/2006/main">
                  <a:graphicData uri="http://schemas.microsoft.com/office/word/2010/wordprocessingShape">
                    <wps:wsp>
                      <wps:cNvSpPr/>
                      <wps:spPr>
                        <a:xfrm>
                          <a:off x="0" y="0"/>
                          <a:ext cx="722962" cy="2402006"/>
                        </a:xfrm>
                        <a:prstGeom prst="rect">
                          <a:avLst/>
                        </a:prstGeom>
                        <a:noFill/>
                        <a:ln w="12700">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969F1C" id="Rectangle 1" o:spid="_x0000_s1026" style="position:absolute;margin-left:-62.75pt;margin-top:29.85pt;width:56.95pt;height:189.1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" filled="f" strokecolor="#ffc000" strokeweight="1pt"/>
            </w:pict>
          </mc:Fallback>
        </mc:AlternateContent>
      </w:r>
      <w:r w:rsidR="00E94665">
        <w:rPr>
          <w:noProof/>
        </w:rPr>
        <mc:AlternateContent>
          <mc:Choice Requires="wps">
            <w:drawing>
              <wp:anchor distT="0" distB="0" distL="114300" distR="114300" simplePos="0" relativeHeight="251750912" behindDoc="0" locked="0" layoutInCell="1" allowOverlap="1" wp14:anchorId="3E147168" wp14:editId="2FAE0D01">
                <wp:simplePos x="0" y="0"/>
                <wp:positionH relativeFrom="column">
                  <wp:posOffset>-824344</wp:posOffset>
                </wp:positionH>
                <wp:positionV relativeFrom="paragraph">
                  <wp:posOffset>167811</wp:posOffset>
                </wp:positionV>
                <wp:extent cx="907576" cy="163773"/>
                <wp:effectExtent l="0" t="0" r="26035" b="27305"/>
                <wp:wrapNone/>
                <wp:docPr id="1773264118" name="Rectangle 1"/>
                <wp:cNvGraphicFramePr/>
                <a:graphic xmlns:a="http://schemas.openxmlformats.org/drawingml/2006/main">
                  <a:graphicData uri="http://schemas.microsoft.com/office/word/2010/wordprocessingShape">
                    <wps:wsp>
                      <wps:cNvSpPr/>
                      <wps:spPr>
                        <a:xfrm>
                          <a:off x="0" y="0"/>
                          <a:ext cx="907576" cy="163773"/>
                        </a:xfrm>
                        <a:prstGeom prst="rect">
                          <a:avLst/>
                        </a:prstGeom>
                        <a:noFill/>
                        <a:ln w="127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9C516" id="Rectangle 1" o:spid="_x0000_s1026" style="position:absolute;margin-left:-64.9pt;margin-top:13.2pt;width:71.45pt;height:12.9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" filled="f" strokecolor="red" strokeweight="1pt"/>
            </w:pict>
          </mc:Fallback>
        </mc:AlternateContent>
      </w:r>
      <w:r w:rsidR="003A3041" w:rsidRPr="003A3041">
        <w:rPr>
          <w:noProof/>
        </w:rPr>
        <w:drawing>
          <wp:inline distT="0" distB="0" distL="0" distR="0" wp14:anchorId="58412BAF" wp14:editId="1754CDEA">
            <wp:extent cx="6911171" cy="2763672"/>
            <wp:effectExtent l="0" t="0" r="4445" b="0"/>
            <wp:docPr id="1330569977" name="Image 1"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69977" name="Image 1" descr="Une image contenant texte, capture d’écran, Site web, Page web&#10;&#10;Description générée automatiquement"/>
                    <pic:cNvPicPr/>
                  </pic:nvPicPr>
                  <pic:blipFill>
                    <a:blip r:embed="rId18"/>
                    <a:stretch>
                      <a:fillRect/>
                    </a:stretch>
                  </pic:blipFill>
                  <pic:spPr>
                    <a:xfrm>
                      <a:off x="0" y="0"/>
                      <a:ext cx="6939714" cy="2775086"/>
                    </a:xfrm>
                    <a:prstGeom prst="rect">
                      <a:avLst/>
                    </a:prstGeom>
                  </pic:spPr>
                </pic:pic>
              </a:graphicData>
            </a:graphic>
          </wp:inline>
        </w:drawing>
      </w:r>
    </w:p>
    <w:p w14:paraId="5176586C" w14:textId="77777777" w:rsidR="007851D9" w:rsidRDefault="007851D9" w:rsidP="001E6528">
      <w:pPr>
        <w:pStyle w:val="Corpsdetexte"/>
        <w:ind w:left="-1560" w:right="-1248" w:firstLine="0"/>
        <w:jc w:val="center"/>
      </w:pPr>
    </w:p>
    <w:p w14:paraId="626579A2" w14:textId="3F1B4BD8" w:rsidR="00A64FE8" w:rsidRDefault="00113D3F" w:rsidP="00113D3F">
      <w:pPr>
        <w:pStyle w:val="Titre3"/>
      </w:pPr>
      <w:bookmarkStart w:id="6" w:name="_Toc146095962"/>
      <w:r>
        <w:t>Chat GPT</w:t>
      </w:r>
      <w:bookmarkEnd w:id="6"/>
    </w:p>
    <w:p w14:paraId="5AD36A27" w14:textId="6823CB02" w:rsidR="00113D3F" w:rsidRDefault="00113D3F" w:rsidP="00113D3F">
      <w:pPr>
        <w:pStyle w:val="Corpsdetexte"/>
      </w:pPr>
      <w:r>
        <w:t xml:space="preserve">Chat GPT est un excellent </w:t>
      </w:r>
      <w:r w:rsidR="00FF7C00">
        <w:t>soutient dans le code quand vous avez juste besoin d’aide sur des bases et je pense qu’il vous sera bien utile</w:t>
      </w:r>
    </w:p>
    <w:p w14:paraId="251CD843" w14:textId="23DE788C" w:rsidR="003A3041" w:rsidRDefault="00000000" w:rsidP="000E443E">
      <w:pPr>
        <w:pStyle w:val="Corpsdetexte"/>
        <w:jc w:val="center"/>
        <w:rPr>
          <w:color w:val="0070C0"/>
        </w:rPr>
      </w:pPr>
      <w:hyperlink r:id="rId19" w:history="1">
        <w:r w:rsidR="007851D9" w:rsidRPr="00E53C5A">
          <w:rPr>
            <w:rStyle w:val="Lienhypertexte"/>
          </w:rPr>
          <w:t>https://chat.openai.com/auth/login</w:t>
        </w:r>
      </w:hyperlink>
    </w:p>
    <w:p w14:paraId="69708041" w14:textId="6F2ECBCC" w:rsidR="007851D9" w:rsidRPr="000E443E" w:rsidRDefault="007851D9" w:rsidP="007851D9">
      <w:pPr>
        <w:spacing w:line="240" w:lineRule="auto"/>
        <w:ind w:firstLine="0"/>
        <w:jc w:val="left"/>
        <w:rPr>
          <w:color w:val="0070C0"/>
        </w:rPr>
      </w:pPr>
      <w:r>
        <w:rPr>
          <w:color w:val="0070C0"/>
        </w:rPr>
        <w:br w:type="page"/>
      </w:r>
    </w:p>
    <w:p w14:paraId="7A884648" w14:textId="4888EE89" w:rsidR="00AF7DD2" w:rsidRDefault="00AF7DD2" w:rsidP="00AF7DD2">
      <w:pPr>
        <w:pStyle w:val="Titre3"/>
      </w:pPr>
      <w:bookmarkStart w:id="7" w:name="_Toc146095963"/>
      <w:r>
        <w:lastRenderedPageBreak/>
        <w:t>Petit conseil</w:t>
      </w:r>
      <w:bookmarkEnd w:id="7"/>
    </w:p>
    <w:p w14:paraId="05DDE4A0" w14:textId="1BF53A34" w:rsidR="00AF7DD2" w:rsidRDefault="00FE3CAE" w:rsidP="00AF7DD2">
      <w:pPr>
        <w:pStyle w:val="Corpsdetexte"/>
      </w:pPr>
      <w:r>
        <w:t>Les raccourcis clavier son</w:t>
      </w:r>
      <w:r w:rsidR="00510EA7">
        <w:t>t</w:t>
      </w:r>
      <w:r>
        <w:t xml:space="preserve"> très utile</w:t>
      </w:r>
      <w:r w:rsidR="00510EA7">
        <w:t>s</w:t>
      </w:r>
      <w:r>
        <w:t xml:space="preserve"> en codage et </w:t>
      </w:r>
      <w:r w:rsidR="00510EA7">
        <w:t>ç</w:t>
      </w:r>
      <w:r>
        <w:t>a vous permet d’être plus fluide</w:t>
      </w:r>
    </w:p>
    <w:p w14:paraId="55C9E7BB" w14:textId="6F7EE988" w:rsidR="00FE3CAE" w:rsidRDefault="00F977A5" w:rsidP="00D03E34">
      <w:pPr>
        <w:pStyle w:val="Corpsdetexte"/>
        <w:numPr>
          <w:ilvl w:val="0"/>
          <w:numId w:val="12"/>
        </w:numPr>
        <w:spacing w:after="0"/>
      </w:pPr>
      <w:r>
        <w:t>Ctrl + c -&gt; copier</w:t>
      </w:r>
    </w:p>
    <w:p w14:paraId="13521873" w14:textId="23C55FBC" w:rsidR="00F977A5" w:rsidRPr="00F977A5" w:rsidRDefault="00F977A5" w:rsidP="00D03E34">
      <w:pPr>
        <w:pStyle w:val="Corpsdetexte"/>
        <w:numPr>
          <w:ilvl w:val="0"/>
          <w:numId w:val="12"/>
        </w:numPr>
        <w:spacing w:after="0"/>
        <w:rPr>
          <w:lang w:val="en-US"/>
        </w:rPr>
      </w:pPr>
      <w:r w:rsidRPr="00F977A5">
        <w:rPr>
          <w:lang w:val="en-US"/>
        </w:rPr>
        <w:t xml:space="preserve">Ctrl + v -&gt; </w:t>
      </w:r>
      <w:r w:rsidRPr="00BC7D9D">
        <w:t>co</w:t>
      </w:r>
      <w:r w:rsidR="00BC7D9D" w:rsidRPr="00BC7D9D">
        <w:t>l</w:t>
      </w:r>
      <w:r w:rsidRPr="00BC7D9D">
        <w:t>ler</w:t>
      </w:r>
    </w:p>
    <w:p w14:paraId="52C0D2D8" w14:textId="7AC02CEF" w:rsidR="00F977A5" w:rsidRPr="00F977A5" w:rsidRDefault="00F977A5" w:rsidP="00D03E34">
      <w:pPr>
        <w:pStyle w:val="Corpsdetexte"/>
        <w:numPr>
          <w:ilvl w:val="0"/>
          <w:numId w:val="12"/>
        </w:numPr>
        <w:spacing w:after="0"/>
      </w:pPr>
      <w:r w:rsidRPr="00F977A5">
        <w:t>Ctrl + x -&gt; copier et supprime</w:t>
      </w:r>
      <w:r w:rsidR="009A101A">
        <w:t>r</w:t>
      </w:r>
    </w:p>
    <w:p w14:paraId="69DFAD63" w14:textId="3BED3C0B" w:rsidR="00F977A5" w:rsidRDefault="00F977A5" w:rsidP="00D03E34">
      <w:pPr>
        <w:pStyle w:val="Corpsdetexte"/>
        <w:numPr>
          <w:ilvl w:val="0"/>
          <w:numId w:val="12"/>
        </w:numPr>
        <w:spacing w:after="0"/>
      </w:pPr>
      <w:r>
        <w:t>Ctrl + s -&gt; enregistre</w:t>
      </w:r>
    </w:p>
    <w:p w14:paraId="0E569159" w14:textId="61012768" w:rsidR="00F977A5" w:rsidRDefault="00F977A5" w:rsidP="00D03E34">
      <w:pPr>
        <w:pStyle w:val="Corpsdetexte"/>
        <w:numPr>
          <w:ilvl w:val="0"/>
          <w:numId w:val="12"/>
        </w:numPr>
        <w:spacing w:after="0"/>
      </w:pPr>
      <w:r>
        <w:t>Ctrl + z -&gt; revenir en arrière</w:t>
      </w:r>
    </w:p>
    <w:p w14:paraId="3F313F68" w14:textId="47D059FC" w:rsidR="00F977A5" w:rsidRDefault="00F977A5" w:rsidP="00D03E34">
      <w:pPr>
        <w:pStyle w:val="Corpsdetexte"/>
        <w:numPr>
          <w:ilvl w:val="0"/>
          <w:numId w:val="12"/>
        </w:numPr>
        <w:spacing w:after="0"/>
      </w:pPr>
      <w:r>
        <w:t xml:space="preserve">Ctrl + </w:t>
      </w:r>
      <w:r w:rsidR="005D7939">
        <w:t>y</w:t>
      </w:r>
      <w:r>
        <w:t xml:space="preserve"> -&gt;</w:t>
      </w:r>
      <w:r w:rsidR="005D7939">
        <w:t xml:space="preserve"> revenir en avant</w:t>
      </w:r>
    </w:p>
    <w:p w14:paraId="4D1B768B" w14:textId="407A9043" w:rsidR="003A3041" w:rsidRDefault="005D7939" w:rsidP="00D03E34">
      <w:pPr>
        <w:pStyle w:val="Corpsdetexte"/>
        <w:numPr>
          <w:ilvl w:val="0"/>
          <w:numId w:val="12"/>
        </w:numPr>
        <w:spacing w:after="0"/>
      </w:pPr>
      <w:r>
        <w:t>Ctrl + a -&gt; tout sélectionner</w:t>
      </w:r>
    </w:p>
    <w:p w14:paraId="427F457D" w14:textId="05C5398C" w:rsidR="005D7939" w:rsidRDefault="00AC15F9" w:rsidP="00956C6B">
      <w:pPr>
        <w:pStyle w:val="Corpsdetexte"/>
        <w:numPr>
          <w:ilvl w:val="0"/>
          <w:numId w:val="12"/>
        </w:numPr>
        <w:spacing w:after="0"/>
      </w:pPr>
      <w:r>
        <w:t>Ctrl + f -&gt; activer une barre de recherche</w:t>
      </w:r>
      <w:r w:rsidR="0037075F">
        <w:t xml:space="preserve"> (très utile pour vous retrouver dans le code)</w:t>
      </w:r>
    </w:p>
    <w:p w14:paraId="772F1305" w14:textId="78F3DC2C" w:rsidR="000E443E" w:rsidRDefault="008F2D6F" w:rsidP="00956C6B">
      <w:pPr>
        <w:pStyle w:val="Corpsdetexte"/>
        <w:numPr>
          <w:ilvl w:val="0"/>
          <w:numId w:val="12"/>
        </w:numPr>
        <w:spacing w:after="0"/>
      </w:pPr>
      <w:r>
        <w:t xml:space="preserve">Alt + </w:t>
      </w:r>
      <w:r w:rsidR="0030616E">
        <w:t>Tab -&gt; change</w:t>
      </w:r>
      <w:r w:rsidR="00E54F7E">
        <w:t>r</w:t>
      </w:r>
      <w:r w:rsidR="0030616E">
        <w:t xml:space="preserve"> de page (faut maintenir alt</w:t>
      </w:r>
      <w:r w:rsidR="00D844E0">
        <w:t xml:space="preserve"> et </w:t>
      </w:r>
      <w:r w:rsidR="00E54F7E">
        <w:t>appuyer sur tab pour choisir une page)</w:t>
      </w:r>
    </w:p>
    <w:p w14:paraId="39BE2B60" w14:textId="5150E86A" w:rsidR="00C174D0" w:rsidRDefault="00C174D0" w:rsidP="00956C6B">
      <w:pPr>
        <w:pStyle w:val="Corpsdetexte"/>
        <w:numPr>
          <w:ilvl w:val="0"/>
          <w:numId w:val="12"/>
        </w:numPr>
        <w:spacing w:after="0"/>
      </w:pPr>
      <w:r>
        <w:t xml:space="preserve">F5 ou </w:t>
      </w:r>
      <w:proofErr w:type="spellStart"/>
      <w:r>
        <w:t>fn</w:t>
      </w:r>
      <w:proofErr w:type="spellEnd"/>
      <w:r>
        <w:t xml:space="preserve"> +</w:t>
      </w:r>
      <w:r w:rsidR="001E6528">
        <w:t xml:space="preserve"> F5 -&gt; recharge la page</w:t>
      </w:r>
    </w:p>
    <w:p w14:paraId="23EBC7A6" w14:textId="77777777" w:rsidR="007851D9" w:rsidRDefault="007851D9" w:rsidP="007851D9">
      <w:pPr>
        <w:pStyle w:val="Corpsdetexte"/>
        <w:spacing w:after="0"/>
      </w:pPr>
    </w:p>
    <w:p w14:paraId="0E38AC60" w14:textId="77777777" w:rsidR="007851D9" w:rsidRDefault="007851D9" w:rsidP="007851D9">
      <w:pPr>
        <w:pStyle w:val="Corpsdetexte"/>
        <w:spacing w:after="0"/>
      </w:pPr>
    </w:p>
    <w:p w14:paraId="1A396DDB" w14:textId="2C961AB2" w:rsidR="007851D9" w:rsidRPr="00F977A5" w:rsidRDefault="007851D9" w:rsidP="007851D9">
      <w:pPr>
        <w:spacing w:line="240" w:lineRule="auto"/>
        <w:ind w:firstLine="0"/>
        <w:jc w:val="left"/>
      </w:pPr>
      <w:r>
        <w:br w:type="page"/>
      </w:r>
    </w:p>
    <w:p w14:paraId="445BE2D6" w14:textId="0B80B33D" w:rsidR="00B9506D" w:rsidRDefault="00FB64E5" w:rsidP="009C0574">
      <w:pPr>
        <w:pStyle w:val="Titre"/>
        <w:ind w:firstLine="0"/>
      </w:pPr>
      <w:r>
        <w:lastRenderedPageBreak/>
        <w:t>Second P</w:t>
      </w:r>
      <w:r w:rsidR="00E26909">
        <w:t>artie</w:t>
      </w:r>
    </w:p>
    <w:p w14:paraId="16672983" w14:textId="59CA70D4" w:rsidR="00EB0946" w:rsidRDefault="00E26909" w:rsidP="00EB0946">
      <w:pPr>
        <w:pStyle w:val="Titre1"/>
        <w:ind w:firstLine="0"/>
      </w:pPr>
      <w:bookmarkStart w:id="8" w:name="_Toc146095964"/>
      <w:r>
        <w:t>Page html</w:t>
      </w:r>
      <w:bookmarkEnd w:id="8"/>
    </w:p>
    <w:p w14:paraId="5D5F362B" w14:textId="77777777" w:rsidR="004B4DDC" w:rsidRPr="004B4DDC" w:rsidRDefault="004B4DDC" w:rsidP="004B4DDC">
      <w:pPr>
        <w:pStyle w:val="Corpsdetexte"/>
      </w:pPr>
    </w:p>
    <w:p w14:paraId="205B83EE" w14:textId="491B1479" w:rsidR="00EB0946" w:rsidRPr="00EB0946" w:rsidRDefault="00EB0946" w:rsidP="004B4DDC">
      <w:pPr>
        <w:pStyle w:val="Titre2"/>
        <w:numPr>
          <w:ilvl w:val="0"/>
          <w:numId w:val="5"/>
        </w:numPr>
        <w:ind w:left="426" w:hanging="426"/>
      </w:pPr>
      <w:bookmarkStart w:id="9" w:name="_Toc146095965"/>
      <w:r>
        <w:t>Les choses a savoir avant de commencer</w:t>
      </w:r>
      <w:bookmarkEnd w:id="9"/>
    </w:p>
    <w:p w14:paraId="1C1D53EA" w14:textId="65D919AD" w:rsidR="00EB0946" w:rsidRPr="00EB0946" w:rsidRDefault="00EB0946" w:rsidP="00EB0946">
      <w:pPr>
        <w:pStyle w:val="Titre3"/>
      </w:pPr>
      <w:bookmarkStart w:id="10" w:name="_Toc146095966"/>
      <w:r>
        <w:t>Rappel des différences de code</w:t>
      </w:r>
      <w:bookmarkEnd w:id="10"/>
    </w:p>
    <w:p w14:paraId="0EA347F8" w14:textId="6F1F1F09" w:rsidR="0053332A" w:rsidRDefault="0053332A" w:rsidP="0053332A">
      <w:r>
        <w:t>Rapide explication des différence</w:t>
      </w:r>
      <w:r w:rsidR="008C7D83">
        <w:t>s</w:t>
      </w:r>
      <w:r>
        <w:t xml:space="preserve"> entre </w:t>
      </w:r>
      <w:r w:rsidR="00777FB5">
        <w:t xml:space="preserve">l’html, le css et le </w:t>
      </w:r>
      <w:proofErr w:type="spellStart"/>
      <w:r w:rsidR="00777FB5">
        <w:t>js</w:t>
      </w:r>
      <w:proofErr w:type="spellEnd"/>
      <w:r w:rsidR="008C7D83">
        <w:t> :</w:t>
      </w:r>
    </w:p>
    <w:p w14:paraId="290CAD25" w14:textId="4FA6D204" w:rsidR="0053332A" w:rsidRPr="00777FB5" w:rsidRDefault="0053332A" w:rsidP="00D03E34">
      <w:pPr>
        <w:pStyle w:val="Paragraphedeliste"/>
        <w:numPr>
          <w:ilvl w:val="0"/>
          <w:numId w:val="6"/>
        </w:numPr>
        <w:spacing w:after="160" w:line="259" w:lineRule="auto"/>
        <w:jc w:val="left"/>
        <w:rPr>
          <w:rFonts w:ascii="Times New Roman" w:hAnsi="Times New Roman" w:cs="Times New Roman"/>
        </w:rPr>
      </w:pPr>
      <w:r w:rsidRPr="00777FB5">
        <w:rPr>
          <w:rFonts w:ascii="Times New Roman" w:hAnsi="Times New Roman" w:cs="Times New Roman"/>
        </w:rPr>
        <w:t>Le langage html qui affiche le contenu</w:t>
      </w:r>
    </w:p>
    <w:p w14:paraId="665B20A5" w14:textId="11B986C6" w:rsidR="0053332A" w:rsidRPr="00777FB5" w:rsidRDefault="0053332A" w:rsidP="00D03E34">
      <w:pPr>
        <w:pStyle w:val="Paragraphedeliste"/>
        <w:numPr>
          <w:ilvl w:val="0"/>
          <w:numId w:val="6"/>
        </w:numPr>
        <w:spacing w:after="160" w:line="259" w:lineRule="auto"/>
        <w:jc w:val="left"/>
        <w:rPr>
          <w:rFonts w:ascii="Times New Roman" w:hAnsi="Times New Roman" w:cs="Times New Roman"/>
        </w:rPr>
      </w:pPr>
      <w:r w:rsidRPr="00777FB5">
        <w:rPr>
          <w:rFonts w:ascii="Times New Roman" w:hAnsi="Times New Roman" w:cs="Times New Roman"/>
        </w:rPr>
        <w:t>Le langage css qui donne un style au</w:t>
      </w:r>
      <w:r w:rsidR="00C6422D">
        <w:rPr>
          <w:rFonts w:ascii="Times New Roman" w:hAnsi="Times New Roman" w:cs="Times New Roman"/>
        </w:rPr>
        <w:t>x</w:t>
      </w:r>
      <w:r w:rsidRPr="00777FB5">
        <w:rPr>
          <w:rFonts w:ascii="Times New Roman" w:hAnsi="Times New Roman" w:cs="Times New Roman"/>
        </w:rPr>
        <w:t xml:space="preserve"> contenue</w:t>
      </w:r>
      <w:r w:rsidR="00C6422D">
        <w:rPr>
          <w:rFonts w:ascii="Times New Roman" w:hAnsi="Times New Roman" w:cs="Times New Roman"/>
        </w:rPr>
        <w:t>s</w:t>
      </w:r>
    </w:p>
    <w:p w14:paraId="510044FA" w14:textId="77777777" w:rsidR="0053332A" w:rsidRPr="00777FB5" w:rsidRDefault="0053332A" w:rsidP="00D03E34">
      <w:pPr>
        <w:pStyle w:val="Paragraphedeliste"/>
        <w:numPr>
          <w:ilvl w:val="0"/>
          <w:numId w:val="6"/>
        </w:numPr>
        <w:spacing w:after="160" w:line="259" w:lineRule="auto"/>
        <w:jc w:val="left"/>
        <w:rPr>
          <w:rFonts w:ascii="Times New Roman" w:hAnsi="Times New Roman" w:cs="Times New Roman"/>
        </w:rPr>
      </w:pPr>
      <w:r w:rsidRPr="00777FB5">
        <w:rPr>
          <w:rFonts w:ascii="Times New Roman" w:hAnsi="Times New Roman" w:cs="Times New Roman"/>
        </w:rPr>
        <w:t>Le langage Java Script (</w:t>
      </w:r>
      <w:proofErr w:type="spellStart"/>
      <w:r w:rsidRPr="00777FB5">
        <w:rPr>
          <w:rFonts w:ascii="Times New Roman" w:hAnsi="Times New Roman" w:cs="Times New Roman"/>
        </w:rPr>
        <w:t>js</w:t>
      </w:r>
      <w:proofErr w:type="spellEnd"/>
      <w:r w:rsidRPr="00777FB5">
        <w:rPr>
          <w:rFonts w:ascii="Times New Roman" w:hAnsi="Times New Roman" w:cs="Times New Roman"/>
        </w:rPr>
        <w:t>) qui est un langage de programmation contrairement aux deux autres</w:t>
      </w:r>
    </w:p>
    <w:p w14:paraId="55BB4FA7" w14:textId="77777777" w:rsidR="00956C6B" w:rsidRDefault="00956C6B" w:rsidP="00956C6B">
      <w:pPr>
        <w:pStyle w:val="Corpsdetexte"/>
        <w:tabs>
          <w:tab w:val="left" w:pos="3869"/>
        </w:tabs>
        <w:ind w:firstLine="0"/>
      </w:pPr>
    </w:p>
    <w:p w14:paraId="1F79DDCE" w14:textId="2C0BE555" w:rsidR="002967B1" w:rsidRDefault="000C5B4E" w:rsidP="002967B1">
      <w:pPr>
        <w:pStyle w:val="Titre3"/>
      </w:pPr>
      <w:bookmarkStart w:id="11" w:name="_Toc146095967"/>
      <w:r>
        <w:t>Ce que vous retrouve</w:t>
      </w:r>
      <w:r w:rsidR="00954AA5">
        <w:t>z</w:t>
      </w:r>
      <w:r>
        <w:t xml:space="preserve"> forcement dans du html</w:t>
      </w:r>
      <w:bookmarkEnd w:id="11"/>
    </w:p>
    <w:p w14:paraId="5E8A95B2" w14:textId="1F5E6A07" w:rsidR="000C5B4E" w:rsidRDefault="0066061B" w:rsidP="0025701F">
      <w:r>
        <w:t xml:space="preserve">Dans le html il y a </w:t>
      </w:r>
      <w:r w:rsidR="004A53F6">
        <w:t>des balises</w:t>
      </w:r>
      <w:r>
        <w:t xml:space="preserve"> qui sont obligatoire</w:t>
      </w:r>
      <w:r w:rsidR="00C6422D">
        <w:t>s</w:t>
      </w:r>
      <w:r w:rsidR="004A53F6">
        <w:t xml:space="preserve"> comme la balise &lt;html&gt;</w:t>
      </w:r>
      <w:r w:rsidR="007C469F">
        <w:t>, &lt;</w:t>
      </w:r>
      <w:proofErr w:type="spellStart"/>
      <w:r w:rsidR="007C469F">
        <w:t>head</w:t>
      </w:r>
      <w:proofErr w:type="spellEnd"/>
      <w:r w:rsidR="007C469F">
        <w:t>&gt; et &lt;body&gt; avec aussi leur fermeture (&lt;/html&gt;, &lt;/</w:t>
      </w:r>
      <w:proofErr w:type="spellStart"/>
      <w:r w:rsidR="007C469F">
        <w:t>head</w:t>
      </w:r>
      <w:proofErr w:type="spellEnd"/>
      <w:r w:rsidR="007C469F">
        <w:t>&gt; et &lt;/body&gt;)</w:t>
      </w:r>
    </w:p>
    <w:p w14:paraId="4635394B" w14:textId="57D72C23" w:rsidR="004A53F6" w:rsidRDefault="00381C79" w:rsidP="006211CB">
      <w:pPr>
        <w:pStyle w:val="Corpsdetexte"/>
        <w:ind w:firstLine="0"/>
        <w:jc w:val="center"/>
      </w:pPr>
      <w:r w:rsidRPr="00381C79">
        <w:rPr>
          <w:noProof/>
        </w:rPr>
        <w:drawing>
          <wp:inline distT="0" distB="0" distL="0" distR="0" wp14:anchorId="74C52AA8" wp14:editId="7A328009">
            <wp:extent cx="5508625" cy="2422477"/>
            <wp:effectExtent l="0" t="0" r="0" b="0"/>
            <wp:docPr id="189856987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69870" name="Image 1" descr="Une image contenant texte, capture d’écran, logiciel, Logiciel multimédia&#10;&#10;Description générée automatiquement"/>
                    <pic:cNvPicPr/>
                  </pic:nvPicPr>
                  <pic:blipFill rotWithShape="1">
                    <a:blip r:embed="rId20"/>
                    <a:srcRect b="4746"/>
                    <a:stretch/>
                  </pic:blipFill>
                  <pic:spPr bwMode="auto">
                    <a:xfrm>
                      <a:off x="0" y="0"/>
                      <a:ext cx="5508625" cy="2422477"/>
                    </a:xfrm>
                    <a:prstGeom prst="rect">
                      <a:avLst/>
                    </a:prstGeom>
                    <a:ln>
                      <a:noFill/>
                    </a:ln>
                    <a:extLst>
                      <a:ext uri="{53640926-AAD7-44D8-BBD7-CCE9431645EC}">
                        <a14:shadowObscured xmlns:a14="http://schemas.microsoft.com/office/drawing/2010/main"/>
                      </a:ext>
                    </a:extLst>
                  </pic:spPr>
                </pic:pic>
              </a:graphicData>
            </a:graphic>
          </wp:inline>
        </w:drawing>
      </w:r>
    </w:p>
    <w:p w14:paraId="05EA5103" w14:textId="420CA364" w:rsidR="006211CB" w:rsidRDefault="006211CB" w:rsidP="006211CB">
      <w:r>
        <w:t>Comme vous pouvez le remarqu</w:t>
      </w:r>
      <w:r w:rsidR="00C6422D">
        <w:t>er</w:t>
      </w:r>
      <w:r>
        <w:t xml:space="preserve"> tout ce qui est dans une balise </w:t>
      </w:r>
      <w:r w:rsidR="00F7169D">
        <w:t>s</w:t>
      </w:r>
      <w:r w:rsidR="00631982">
        <w:t xml:space="preserve">e retrouve un cran vers la droite </w:t>
      </w:r>
      <w:r w:rsidR="00F105EC">
        <w:t>par rapport à la balise</w:t>
      </w:r>
    </w:p>
    <w:p w14:paraId="5B5CFF8F" w14:textId="77777777" w:rsidR="000C5B4E" w:rsidRPr="000C5B4E" w:rsidRDefault="000C5B4E" w:rsidP="000C5B4E">
      <w:pPr>
        <w:pStyle w:val="Corpsdetexte"/>
      </w:pPr>
    </w:p>
    <w:p w14:paraId="62AD987B" w14:textId="0256A2A9" w:rsidR="00EB0946" w:rsidRDefault="00390505" w:rsidP="00EB0946">
      <w:pPr>
        <w:pStyle w:val="Titre3"/>
      </w:pPr>
      <w:bookmarkStart w:id="12" w:name="_Toc146095968"/>
      <w:r>
        <w:t>Les commentaires</w:t>
      </w:r>
      <w:bookmarkEnd w:id="12"/>
    </w:p>
    <w:p w14:paraId="47F18C22" w14:textId="506FFEC2" w:rsidR="00390505" w:rsidRDefault="00390505" w:rsidP="0025701F">
      <w:r>
        <w:t xml:space="preserve">Dans </w:t>
      </w:r>
      <w:r w:rsidR="00681822">
        <w:t>les fichiers</w:t>
      </w:r>
      <w:r>
        <w:t xml:space="preserve"> html si vous </w:t>
      </w:r>
      <w:r w:rsidR="007611CA">
        <w:t>écrivez entre</w:t>
      </w:r>
      <w:r>
        <w:t xml:space="preserve"> </w:t>
      </w:r>
      <w:r w:rsidR="003C5441">
        <w:t>« &lt;!-- » et « </w:t>
      </w:r>
      <w:r w:rsidR="007611CA">
        <w:t>--&gt;</w:t>
      </w:r>
      <w:r w:rsidR="003C5441">
        <w:t> »</w:t>
      </w:r>
      <w:r w:rsidR="007611CA">
        <w:t xml:space="preserve"> </w:t>
      </w:r>
      <w:r w:rsidR="002C0086">
        <w:t xml:space="preserve">il n’aura aucun impact sur le code. Ces </w:t>
      </w:r>
      <w:r w:rsidR="00FD05D2">
        <w:t>caractères</w:t>
      </w:r>
      <w:r w:rsidR="002C0086">
        <w:t xml:space="preserve"> permet</w:t>
      </w:r>
      <w:r w:rsidR="00FD05D2">
        <w:t>tent</w:t>
      </w:r>
      <w:r w:rsidR="002C0086">
        <w:t xml:space="preserve"> de </w:t>
      </w:r>
      <w:r w:rsidR="00FD05D2">
        <w:t>mettre des notes sur le code sans pour entant que ça impacte le code</w:t>
      </w:r>
      <w:r w:rsidR="009E6B27">
        <w:t xml:space="preserve">. Sur Visual Studio Code ils sont normalement </w:t>
      </w:r>
      <w:r w:rsidR="00652351">
        <w:t>écrits</w:t>
      </w:r>
      <w:r w:rsidR="009E6B27">
        <w:t xml:space="preserve"> en vert</w:t>
      </w:r>
      <w:r w:rsidR="00652351">
        <w:t>.</w:t>
      </w:r>
    </w:p>
    <w:p w14:paraId="446C5F81" w14:textId="77777777" w:rsidR="007701BD" w:rsidRDefault="007701BD" w:rsidP="00390505">
      <w:pPr>
        <w:pStyle w:val="Corpsdetexte"/>
      </w:pPr>
    </w:p>
    <w:p w14:paraId="56A4520E" w14:textId="18EDED5B" w:rsidR="007701BD" w:rsidRDefault="007701BD" w:rsidP="007701BD">
      <w:pPr>
        <w:pStyle w:val="Titre3"/>
      </w:pPr>
      <w:bookmarkStart w:id="13" w:name="_Toc146095969"/>
      <w:r>
        <w:lastRenderedPageBreak/>
        <w:t xml:space="preserve">les </w:t>
      </w:r>
      <w:r w:rsidR="00124D19">
        <w:t>Balises</w:t>
      </w:r>
      <w:bookmarkEnd w:id="13"/>
    </w:p>
    <w:p w14:paraId="426AD8E5" w14:textId="182B8169" w:rsidR="0024194F" w:rsidRDefault="00807CF4" w:rsidP="0025701F">
      <w:r>
        <w:t xml:space="preserve">Dans </w:t>
      </w:r>
      <w:r w:rsidR="00124D19">
        <w:t>le html</w:t>
      </w:r>
      <w:r>
        <w:t xml:space="preserve"> vous verrez du code qui </w:t>
      </w:r>
      <w:r w:rsidR="00124D19">
        <w:t xml:space="preserve">est </w:t>
      </w:r>
      <w:r w:rsidR="00B0044A">
        <w:t>écrit</w:t>
      </w:r>
      <w:r>
        <w:t xml:space="preserve"> soit entre</w:t>
      </w:r>
      <w:r w:rsidR="008B19DF">
        <w:t xml:space="preserve"> le début et la fin d’une balise soit dans une balise soit les 2</w:t>
      </w:r>
    </w:p>
    <w:p w14:paraId="6434FB7F" w14:textId="1E40C2D1" w:rsidR="00D33AC7" w:rsidRDefault="00B8374D" w:rsidP="0025701F">
      <w:r>
        <w:t>Les balises les plus utiliser</w:t>
      </w:r>
      <w:r w:rsidR="008C117A">
        <w:t xml:space="preserve"> sont :</w:t>
      </w:r>
    </w:p>
    <w:p w14:paraId="3350C9EC" w14:textId="57C6C35D" w:rsidR="007B3CC8" w:rsidRDefault="007B3CC8" w:rsidP="00D03E34">
      <w:pPr>
        <w:pStyle w:val="Corpsdetexte"/>
        <w:numPr>
          <w:ilvl w:val="0"/>
          <w:numId w:val="13"/>
        </w:numPr>
        <w:ind w:left="709"/>
      </w:pPr>
      <w:r>
        <w:t>&lt;</w:t>
      </w:r>
      <w:proofErr w:type="gramStart"/>
      <w:r>
        <w:t>h</w:t>
      </w:r>
      <w:proofErr w:type="gramEnd"/>
      <w:r>
        <w:t xml:space="preserve">1&gt; … &lt;/h1&gt; = pour </w:t>
      </w:r>
      <w:r w:rsidR="00595CDE">
        <w:t>afficher un titre</w:t>
      </w:r>
    </w:p>
    <w:p w14:paraId="5760F20B" w14:textId="4B20F4D1" w:rsidR="00595CDE" w:rsidRDefault="00595CDE" w:rsidP="00D03E34">
      <w:pPr>
        <w:pStyle w:val="Corpsdetexte"/>
        <w:numPr>
          <w:ilvl w:val="0"/>
          <w:numId w:val="13"/>
        </w:numPr>
        <w:ind w:left="709"/>
      </w:pPr>
      <w:r>
        <w:t>&lt;</w:t>
      </w:r>
      <w:proofErr w:type="gramStart"/>
      <w:r>
        <w:t>h</w:t>
      </w:r>
      <w:proofErr w:type="gramEnd"/>
      <w:r>
        <w:t>2&gt; … &lt;/h2&gt; = pour afficher un titre inf</w:t>
      </w:r>
      <w:r w:rsidR="00F7169D">
        <w:t>é</w:t>
      </w:r>
      <w:r>
        <w:t>rieur au h1</w:t>
      </w:r>
    </w:p>
    <w:p w14:paraId="31A66441" w14:textId="35389D95" w:rsidR="00595CDE" w:rsidRDefault="00595CDE" w:rsidP="00D03E34">
      <w:pPr>
        <w:pStyle w:val="Corpsdetexte"/>
        <w:numPr>
          <w:ilvl w:val="0"/>
          <w:numId w:val="13"/>
        </w:numPr>
        <w:ind w:left="709"/>
      </w:pPr>
      <w:r>
        <w:t>&lt;</w:t>
      </w:r>
      <w:proofErr w:type="gramStart"/>
      <w:r>
        <w:t>p</w:t>
      </w:r>
      <w:proofErr w:type="gramEnd"/>
      <w:r>
        <w:t>&gt;</w:t>
      </w:r>
      <w:r w:rsidR="004F3A82">
        <w:t xml:space="preserve"> … &lt;/p&gt; = pour mettre du texte</w:t>
      </w:r>
    </w:p>
    <w:p w14:paraId="3524E46D" w14:textId="68CCD0B6" w:rsidR="004F3A82" w:rsidRDefault="004F3A82" w:rsidP="00D03E34">
      <w:pPr>
        <w:pStyle w:val="Corpsdetexte"/>
        <w:numPr>
          <w:ilvl w:val="0"/>
          <w:numId w:val="13"/>
        </w:numPr>
        <w:ind w:left="709"/>
      </w:pPr>
      <w:r>
        <w:t>&lt;</w:t>
      </w:r>
      <w:proofErr w:type="spellStart"/>
      <w:proofErr w:type="gramStart"/>
      <w:r>
        <w:t>br</w:t>
      </w:r>
      <w:proofErr w:type="spellEnd"/>
      <w:proofErr w:type="gramEnd"/>
      <w:r>
        <w:t>&gt; = pour faire un retour à la ligne</w:t>
      </w:r>
    </w:p>
    <w:p w14:paraId="1E6FFCA4" w14:textId="71396441" w:rsidR="004F3A82" w:rsidRDefault="004F3A82" w:rsidP="00D03E34">
      <w:pPr>
        <w:pStyle w:val="Corpsdetexte"/>
        <w:numPr>
          <w:ilvl w:val="0"/>
          <w:numId w:val="13"/>
        </w:numPr>
        <w:ind w:left="709"/>
      </w:pPr>
      <w:r>
        <w:t>&lt;</w:t>
      </w:r>
      <w:proofErr w:type="gramStart"/>
      <w:r w:rsidR="00875020">
        <w:t>a</w:t>
      </w:r>
      <w:proofErr w:type="gramEnd"/>
      <w:r w:rsidR="006B15BE">
        <w:t xml:space="preserve"> href=</w:t>
      </w:r>
      <w:r w:rsidR="00D6268E" w:rsidRPr="00C80FDE">
        <w:t>"</w:t>
      </w:r>
      <w:r w:rsidR="00D6268E">
        <w:t>…</w:t>
      </w:r>
      <w:r w:rsidR="00D6268E" w:rsidRPr="00C80FDE">
        <w:t>"</w:t>
      </w:r>
      <w:r w:rsidR="00875020">
        <w:t>&gt; … &lt;a&gt;</w:t>
      </w:r>
      <w:r w:rsidR="00133919">
        <w:t xml:space="preserve"> =</w:t>
      </w:r>
      <w:r w:rsidR="00875020">
        <w:t xml:space="preserve"> </w:t>
      </w:r>
      <w:r w:rsidR="009C13A3">
        <w:t xml:space="preserve">pour passer d’une page à une autre, dans les </w:t>
      </w:r>
      <w:r w:rsidR="000566D4">
        <w:t>premi</w:t>
      </w:r>
      <w:r w:rsidR="00537546">
        <w:t>ers</w:t>
      </w:r>
      <w:r w:rsidR="009C13A3">
        <w:t xml:space="preserve"> … on met le lien d</w:t>
      </w:r>
      <w:r w:rsidR="00537546">
        <w:t xml:space="preserve">’une </w:t>
      </w:r>
      <w:r w:rsidR="009C13A3">
        <w:t xml:space="preserve">page et dans le </w:t>
      </w:r>
      <w:r w:rsidR="000566D4">
        <w:t>deuxième on met du texte qui servira de bouton</w:t>
      </w:r>
    </w:p>
    <w:p w14:paraId="6BAEB6DB" w14:textId="05B6E7EA" w:rsidR="00945094" w:rsidRDefault="00945094" w:rsidP="00D03E34">
      <w:pPr>
        <w:pStyle w:val="Corpsdetexte"/>
        <w:numPr>
          <w:ilvl w:val="0"/>
          <w:numId w:val="13"/>
        </w:numPr>
        <w:ind w:left="709"/>
      </w:pPr>
      <w:r>
        <w:t>&lt;</w:t>
      </w:r>
      <w:proofErr w:type="gramStart"/>
      <w:r>
        <w:t>div</w:t>
      </w:r>
      <w:proofErr w:type="gramEnd"/>
      <w:r>
        <w:t xml:space="preserve">&gt; &lt;/div&gt; </w:t>
      </w:r>
      <w:r w:rsidR="000268CC">
        <w:t xml:space="preserve">= pour </w:t>
      </w:r>
      <w:r w:rsidR="008C117A">
        <w:t>classer le code et donner des effets de style</w:t>
      </w:r>
    </w:p>
    <w:p w14:paraId="6DABA2B8" w14:textId="73374A13" w:rsidR="005E041D" w:rsidRDefault="000D6455" w:rsidP="00D03E34">
      <w:pPr>
        <w:pStyle w:val="Corpsdetexte"/>
        <w:numPr>
          <w:ilvl w:val="0"/>
          <w:numId w:val="13"/>
        </w:numPr>
        <w:ind w:left="709"/>
      </w:pPr>
      <w:r>
        <w:t>&lt;</w:t>
      </w:r>
      <w:proofErr w:type="spellStart"/>
      <w:proofErr w:type="gramStart"/>
      <w:r>
        <w:t>img</w:t>
      </w:r>
      <w:proofErr w:type="spellEnd"/>
      <w:proofErr w:type="gramEnd"/>
      <w:r w:rsidR="00133919">
        <w:t xml:space="preserve"> src=</w:t>
      </w:r>
      <w:r w:rsidR="00133919" w:rsidRPr="00C80FDE">
        <w:t>"</w:t>
      </w:r>
      <w:r w:rsidR="00133919">
        <w:t>…</w:t>
      </w:r>
      <w:r w:rsidR="00133919" w:rsidRPr="00C80FDE">
        <w:t>"</w:t>
      </w:r>
      <w:r w:rsidR="00133919">
        <w:t>&gt; = pour mettre une image</w:t>
      </w:r>
    </w:p>
    <w:p w14:paraId="6A2260DE" w14:textId="77777777" w:rsidR="009C0574" w:rsidRDefault="009C0574" w:rsidP="005E041D">
      <w:pPr>
        <w:pStyle w:val="Corpsdetexte"/>
      </w:pPr>
    </w:p>
    <w:p w14:paraId="261D5D5A" w14:textId="77777777" w:rsidR="00956C6B" w:rsidRPr="005E041D" w:rsidRDefault="00956C6B" w:rsidP="005E041D">
      <w:pPr>
        <w:pStyle w:val="Corpsdetexte"/>
      </w:pPr>
    </w:p>
    <w:p w14:paraId="63BFD450" w14:textId="48155895" w:rsidR="00FB64E5" w:rsidRDefault="00D47820" w:rsidP="00D03E34">
      <w:pPr>
        <w:pStyle w:val="Titre2"/>
        <w:numPr>
          <w:ilvl w:val="0"/>
          <w:numId w:val="5"/>
        </w:numPr>
        <w:ind w:left="426" w:hanging="426"/>
      </w:pPr>
      <w:bookmarkStart w:id="14" w:name="_Toc146095970"/>
      <w:r>
        <w:t>Les changements obligatoires</w:t>
      </w:r>
      <w:bookmarkEnd w:id="14"/>
    </w:p>
    <w:p w14:paraId="5C0D3F3E" w14:textId="302C1D70" w:rsidR="00154146" w:rsidRDefault="00681822" w:rsidP="00154146">
      <w:pPr>
        <w:pStyle w:val="Titre3"/>
      </w:pPr>
      <w:bookmarkStart w:id="15" w:name="_Toc146095971"/>
      <w:r>
        <w:t>Nom du fichier</w:t>
      </w:r>
      <w:bookmarkEnd w:id="15"/>
    </w:p>
    <w:p w14:paraId="2AADF827" w14:textId="471E0254" w:rsidR="00681822" w:rsidRDefault="00681822" w:rsidP="00681822">
      <w:r>
        <w:t>Pour faire un quiz il faut commencer par copier le fichier quiz.html et lui donner un nouveau nom, pour la suite on va l’appeler quiz1 (éviter de mettre des espaces, remplacer les soit par des « _ » ou en mettant des majuscules, exemple : QuizTeste1</w:t>
      </w:r>
      <w:r w:rsidR="00995B92">
        <w:t>.html</w:t>
      </w:r>
      <w:r>
        <w:t xml:space="preserve"> ou quiz_teste_1</w:t>
      </w:r>
      <w:r w:rsidR="00995B92">
        <w:t>.html</w:t>
      </w:r>
      <w:r>
        <w:t>)</w:t>
      </w:r>
    </w:p>
    <w:p w14:paraId="4A2DCF0B" w14:textId="77777777" w:rsidR="00154146" w:rsidRDefault="00154146" w:rsidP="00154146">
      <w:pPr>
        <w:pStyle w:val="Corpsdetexte"/>
      </w:pPr>
    </w:p>
    <w:p w14:paraId="1F46D55B" w14:textId="77777777" w:rsidR="00956C6B" w:rsidRPr="00154146" w:rsidRDefault="00956C6B" w:rsidP="00154146">
      <w:pPr>
        <w:pStyle w:val="Corpsdetexte"/>
      </w:pPr>
    </w:p>
    <w:p w14:paraId="6A011841" w14:textId="59CF58D1" w:rsidR="00EF1E72" w:rsidRDefault="00E06E8A" w:rsidP="00EF1E72">
      <w:pPr>
        <w:pStyle w:val="Titre3"/>
      </w:pPr>
      <w:bookmarkStart w:id="16" w:name="_Toc146095972"/>
      <w:r>
        <w:t>Lien avec le css et le js</w:t>
      </w:r>
      <w:bookmarkEnd w:id="16"/>
    </w:p>
    <w:p w14:paraId="1642E5A0" w14:textId="45AD2936" w:rsidR="009C0574" w:rsidRPr="0064604F" w:rsidRDefault="009C0574" w:rsidP="009C0574">
      <w:r>
        <w:t>Dans le fichier html il y a deux lignes qui permet qu’il soit connecté au fichier JS et CSS, il faut donc que le</w:t>
      </w:r>
      <w:r w:rsidR="00F166AE">
        <w:t>s</w:t>
      </w:r>
      <w:r>
        <w:t xml:space="preserve"> nom</w:t>
      </w:r>
      <w:r w:rsidR="00F166AE">
        <w:t>s</w:t>
      </w:r>
      <w:r>
        <w:t xml:space="preserve"> de ces fichiers soi</w:t>
      </w:r>
      <w:r w:rsidR="00C44BA6">
        <w:t>en</w:t>
      </w:r>
      <w:r>
        <w:t>t correct</w:t>
      </w:r>
      <w:r w:rsidR="00C44BA6">
        <w:t>s</w:t>
      </w:r>
    </w:p>
    <w:p w14:paraId="1F6FDCBB" w14:textId="77777777" w:rsidR="009C0574" w:rsidRDefault="009C0574" w:rsidP="009C0574">
      <w:pPr>
        <w:jc w:val="center"/>
      </w:pPr>
      <w:r>
        <w:rPr>
          <w:noProof/>
        </w:rPr>
        <mc:AlternateContent>
          <mc:Choice Requires="wps">
            <w:drawing>
              <wp:anchor distT="0" distB="0" distL="114300" distR="114300" simplePos="0" relativeHeight="251744768" behindDoc="0" locked="0" layoutInCell="1" allowOverlap="1" wp14:anchorId="37BF0F8A" wp14:editId="35248DD1">
                <wp:simplePos x="0" y="0"/>
                <wp:positionH relativeFrom="column">
                  <wp:posOffset>3297280</wp:posOffset>
                </wp:positionH>
                <wp:positionV relativeFrom="paragraph">
                  <wp:posOffset>5716</wp:posOffset>
                </wp:positionV>
                <wp:extent cx="593678" cy="225188"/>
                <wp:effectExtent l="0" t="0" r="16510" b="22860"/>
                <wp:wrapNone/>
                <wp:docPr id="508972561" name="Rectangle 1"/>
                <wp:cNvGraphicFramePr/>
                <a:graphic xmlns:a="http://schemas.openxmlformats.org/drawingml/2006/main">
                  <a:graphicData uri="http://schemas.microsoft.com/office/word/2010/wordprocessingShape">
                    <wps:wsp>
                      <wps:cNvSpPr/>
                      <wps:spPr>
                        <a:xfrm>
                          <a:off x="0" y="0"/>
                          <a:ext cx="593678" cy="225188"/>
                        </a:xfrm>
                        <a:prstGeom prst="rect">
                          <a:avLst/>
                        </a:prstGeom>
                        <a:noFill/>
                        <a:ln w="127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41D8C" id="Rectangle 1" o:spid="_x0000_s1026" style="position:absolute;margin-left:259.65pt;margin-top:.45pt;width:46.75pt;height:17.7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" filled="f" strokecolor="red" strokeweight="1pt"/>
            </w:pict>
          </mc:Fallback>
        </mc:AlternateContent>
      </w:r>
      <w:r w:rsidRPr="0064604F">
        <w:rPr>
          <w:noProof/>
        </w:rPr>
        <w:drawing>
          <wp:inline distT="0" distB="0" distL="0" distR="0" wp14:anchorId="741878C8" wp14:editId="69DE8B50">
            <wp:extent cx="4763165" cy="247685"/>
            <wp:effectExtent l="0" t="0" r="0" b="0"/>
            <wp:docPr id="16447360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36045" name=""/>
                    <pic:cNvPicPr/>
                  </pic:nvPicPr>
                  <pic:blipFill>
                    <a:blip r:embed="rId21"/>
                    <a:stretch>
                      <a:fillRect/>
                    </a:stretch>
                  </pic:blipFill>
                  <pic:spPr>
                    <a:xfrm>
                      <a:off x="0" y="0"/>
                      <a:ext cx="4763165" cy="247685"/>
                    </a:xfrm>
                    <a:prstGeom prst="rect">
                      <a:avLst/>
                    </a:prstGeom>
                  </pic:spPr>
                </pic:pic>
              </a:graphicData>
            </a:graphic>
          </wp:inline>
        </w:drawing>
      </w:r>
    </w:p>
    <w:p w14:paraId="2173AEDA" w14:textId="77777777" w:rsidR="009C0574" w:rsidRDefault="009C0574" w:rsidP="009C0574">
      <w:pPr>
        <w:jc w:val="center"/>
      </w:pPr>
      <w:r>
        <w:rPr>
          <w:noProof/>
        </w:rPr>
        <mc:AlternateContent>
          <mc:Choice Requires="wps">
            <w:drawing>
              <wp:anchor distT="0" distB="0" distL="114300" distR="114300" simplePos="0" relativeHeight="251743744" behindDoc="0" locked="0" layoutInCell="1" allowOverlap="1" wp14:anchorId="1993633E" wp14:editId="6313A4E1">
                <wp:simplePos x="0" y="0"/>
                <wp:positionH relativeFrom="column">
                  <wp:posOffset>3065268</wp:posOffset>
                </wp:positionH>
                <wp:positionV relativeFrom="paragraph">
                  <wp:posOffset>4805</wp:posOffset>
                </wp:positionV>
                <wp:extent cx="504967" cy="212251"/>
                <wp:effectExtent l="0" t="0" r="28575" b="16510"/>
                <wp:wrapNone/>
                <wp:docPr id="1074142603" name="Rectangle 1"/>
                <wp:cNvGraphicFramePr/>
                <a:graphic xmlns:a="http://schemas.openxmlformats.org/drawingml/2006/main">
                  <a:graphicData uri="http://schemas.microsoft.com/office/word/2010/wordprocessingShape">
                    <wps:wsp>
                      <wps:cNvSpPr/>
                      <wps:spPr>
                        <a:xfrm>
                          <a:off x="0" y="0"/>
                          <a:ext cx="504967" cy="212251"/>
                        </a:xfrm>
                        <a:prstGeom prst="rect">
                          <a:avLst/>
                        </a:prstGeom>
                        <a:noFill/>
                        <a:ln w="127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A2D6D" id="Rectangle 1" o:spid="_x0000_s1026" style="position:absolute;margin-left:241.35pt;margin-top:.4pt;width:39.75pt;height:16.7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" filled="f" strokecolor="red" strokeweight="1pt"/>
            </w:pict>
          </mc:Fallback>
        </mc:AlternateContent>
      </w:r>
      <w:r w:rsidRPr="001242EF">
        <w:rPr>
          <w:noProof/>
        </w:rPr>
        <w:drawing>
          <wp:inline distT="0" distB="0" distL="0" distR="0" wp14:anchorId="783D2AC8" wp14:editId="5D9F2534">
            <wp:extent cx="3077004" cy="219106"/>
            <wp:effectExtent l="0" t="0" r="0" b="9525"/>
            <wp:docPr id="11178559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55901" name=""/>
                    <pic:cNvPicPr/>
                  </pic:nvPicPr>
                  <pic:blipFill>
                    <a:blip r:embed="rId22"/>
                    <a:stretch>
                      <a:fillRect/>
                    </a:stretch>
                  </pic:blipFill>
                  <pic:spPr>
                    <a:xfrm>
                      <a:off x="0" y="0"/>
                      <a:ext cx="3077004" cy="219106"/>
                    </a:xfrm>
                    <a:prstGeom prst="rect">
                      <a:avLst/>
                    </a:prstGeom>
                  </pic:spPr>
                </pic:pic>
              </a:graphicData>
            </a:graphic>
          </wp:inline>
        </w:drawing>
      </w:r>
    </w:p>
    <w:p w14:paraId="6E07AE85" w14:textId="2EF10CBD" w:rsidR="009C0574" w:rsidRPr="000B1A86" w:rsidRDefault="009C0574" w:rsidP="009C0574">
      <w:pPr>
        <w:jc w:val="left"/>
      </w:pPr>
      <w:r>
        <w:t>Sur ces images il faut changer le contenu de href et de src par le bon nom, dans notre cas où on a appelé le quiz « quiz1.html » on va les appeler « quiz1.css » et « quiz1.js »</w:t>
      </w:r>
    </w:p>
    <w:p w14:paraId="0FCDDCDA" w14:textId="77777777" w:rsidR="00D32E48" w:rsidRDefault="00D32E48" w:rsidP="00B508D7">
      <w:pPr>
        <w:pStyle w:val="Corpsdetexte"/>
      </w:pPr>
    </w:p>
    <w:p w14:paraId="6B54CE67" w14:textId="77777777" w:rsidR="00D32E48" w:rsidRDefault="00D32E48" w:rsidP="00B508D7">
      <w:pPr>
        <w:pStyle w:val="Corpsdetexte"/>
      </w:pPr>
    </w:p>
    <w:p w14:paraId="47CF0E36" w14:textId="29230909" w:rsidR="00E06E8A" w:rsidRDefault="00E06E8A" w:rsidP="00E06E8A">
      <w:pPr>
        <w:pStyle w:val="Titre3"/>
      </w:pPr>
      <w:bookmarkStart w:id="17" w:name="_Toc146095973"/>
      <w:r>
        <w:lastRenderedPageBreak/>
        <w:t>nom du quiz</w:t>
      </w:r>
      <w:bookmarkEnd w:id="17"/>
    </w:p>
    <w:p w14:paraId="7964BB99" w14:textId="15F925F7" w:rsidR="00EB6E43" w:rsidRDefault="007701BD" w:rsidP="00263D93">
      <w:r>
        <w:t xml:space="preserve">Dans </w:t>
      </w:r>
      <w:r w:rsidR="00263D93">
        <w:t xml:space="preserve">le quiz il y a 2 </w:t>
      </w:r>
      <w:r w:rsidR="002D3ACD">
        <w:t>endroits</w:t>
      </w:r>
      <w:r w:rsidR="00263D93">
        <w:t xml:space="preserve"> o</w:t>
      </w:r>
      <w:r w:rsidR="00D03340">
        <w:t>ù</w:t>
      </w:r>
      <w:r w:rsidR="00263D93">
        <w:t xml:space="preserve"> le </w:t>
      </w:r>
      <w:r w:rsidR="008A0F1B">
        <w:t>nom du quiz est cit</w:t>
      </w:r>
      <w:r w:rsidR="00D03340">
        <w:t>é</w:t>
      </w:r>
      <w:r w:rsidR="008A0F1B">
        <w:t xml:space="preserve"> le premier dans la balise &lt;</w:t>
      </w:r>
      <w:proofErr w:type="spellStart"/>
      <w:r w:rsidR="008A0F1B">
        <w:t>head</w:t>
      </w:r>
      <w:proofErr w:type="spellEnd"/>
      <w:r w:rsidR="008A0F1B">
        <w:t xml:space="preserve">&gt;, il sert </w:t>
      </w:r>
      <w:r w:rsidR="00AE5C5F">
        <w:t>de nom, et le 2eme dans la balise &lt;body&gt;</w:t>
      </w:r>
      <w:r w:rsidR="002D3ACD">
        <w:t>, il sert à afficher le nom du quiz.</w:t>
      </w:r>
    </w:p>
    <w:p w14:paraId="34F6D4AF" w14:textId="36491E26" w:rsidR="002D3ACD" w:rsidRDefault="002D3ACD" w:rsidP="00263D93">
      <w:r>
        <w:rPr>
          <w:noProof/>
        </w:rPr>
        <mc:AlternateContent>
          <mc:Choice Requires="wps">
            <w:drawing>
              <wp:anchor distT="0" distB="0" distL="114300" distR="114300" simplePos="0" relativeHeight="251748864" behindDoc="0" locked="0" layoutInCell="1" allowOverlap="1" wp14:anchorId="2E166FC6" wp14:editId="3215AC14">
                <wp:simplePos x="0" y="0"/>
                <wp:positionH relativeFrom="column">
                  <wp:posOffset>1154582</wp:posOffset>
                </wp:positionH>
                <wp:positionV relativeFrom="paragraph">
                  <wp:posOffset>1378215</wp:posOffset>
                </wp:positionV>
                <wp:extent cx="580029" cy="129654"/>
                <wp:effectExtent l="0" t="0" r="10795" b="22860"/>
                <wp:wrapNone/>
                <wp:docPr id="1386820768" name="Rectangle 1"/>
                <wp:cNvGraphicFramePr/>
                <a:graphic xmlns:a="http://schemas.openxmlformats.org/drawingml/2006/main">
                  <a:graphicData uri="http://schemas.microsoft.com/office/word/2010/wordprocessingShape">
                    <wps:wsp>
                      <wps:cNvSpPr/>
                      <wps:spPr>
                        <a:xfrm>
                          <a:off x="0" y="0"/>
                          <a:ext cx="580029" cy="129654"/>
                        </a:xfrm>
                        <a:prstGeom prst="rect">
                          <a:avLst/>
                        </a:prstGeom>
                        <a:noFill/>
                        <a:ln w="127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5D7A6" id="Rectangle 1" o:spid="_x0000_s1026" style="position:absolute;margin-left:90.9pt;margin-top:108.5pt;width:45.65pt;height:10.2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" filled="f" strokecolor="red" strokeweight="1pt"/>
            </w:pict>
          </mc:Fallback>
        </mc:AlternateContent>
      </w:r>
      <w:r>
        <w:rPr>
          <w:noProof/>
        </w:rPr>
        <mc:AlternateContent>
          <mc:Choice Requires="wps">
            <w:drawing>
              <wp:anchor distT="0" distB="0" distL="114300" distR="114300" simplePos="0" relativeHeight="251746816" behindDoc="0" locked="0" layoutInCell="1" allowOverlap="1" wp14:anchorId="2C7D47F2" wp14:editId="12F27D4D">
                <wp:simplePos x="0" y="0"/>
                <wp:positionH relativeFrom="column">
                  <wp:posOffset>1113638</wp:posOffset>
                </wp:positionH>
                <wp:positionV relativeFrom="paragraph">
                  <wp:posOffset>620765</wp:posOffset>
                </wp:positionV>
                <wp:extent cx="573206" cy="122403"/>
                <wp:effectExtent l="0" t="0" r="17780" b="11430"/>
                <wp:wrapNone/>
                <wp:docPr id="927947216" name="Rectangle 1"/>
                <wp:cNvGraphicFramePr/>
                <a:graphic xmlns:a="http://schemas.openxmlformats.org/drawingml/2006/main">
                  <a:graphicData uri="http://schemas.microsoft.com/office/word/2010/wordprocessingShape">
                    <wps:wsp>
                      <wps:cNvSpPr/>
                      <wps:spPr>
                        <a:xfrm>
                          <a:off x="0" y="0"/>
                          <a:ext cx="573206" cy="122403"/>
                        </a:xfrm>
                        <a:prstGeom prst="rect">
                          <a:avLst/>
                        </a:prstGeom>
                        <a:noFill/>
                        <a:ln w="127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BBCB4" id="Rectangle 1" o:spid="_x0000_s1026" style="position:absolute;margin-left:87.7pt;margin-top:48.9pt;width:45.15pt;height:9.6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" filled="f" strokecolor="red" strokeweight="1pt"/>
            </w:pict>
          </mc:Fallback>
        </mc:AlternateContent>
      </w:r>
      <w:r w:rsidRPr="002D3ACD">
        <w:rPr>
          <w:noProof/>
        </w:rPr>
        <w:drawing>
          <wp:inline distT="0" distB="0" distL="0" distR="0" wp14:anchorId="2C4DD4E9" wp14:editId="02E1AE39">
            <wp:extent cx="5508625" cy="4159885"/>
            <wp:effectExtent l="0" t="0" r="0" b="0"/>
            <wp:docPr id="1042615368"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15368" name="Image 1" descr="Une image contenant texte, capture d’écran, logiciel&#10;&#10;Description générée automatiquement"/>
                    <pic:cNvPicPr/>
                  </pic:nvPicPr>
                  <pic:blipFill>
                    <a:blip r:embed="rId23"/>
                    <a:stretch>
                      <a:fillRect/>
                    </a:stretch>
                  </pic:blipFill>
                  <pic:spPr>
                    <a:xfrm>
                      <a:off x="0" y="0"/>
                      <a:ext cx="5508625" cy="4159885"/>
                    </a:xfrm>
                    <a:prstGeom prst="rect">
                      <a:avLst/>
                    </a:prstGeom>
                  </pic:spPr>
                </pic:pic>
              </a:graphicData>
            </a:graphic>
          </wp:inline>
        </w:drawing>
      </w:r>
    </w:p>
    <w:p w14:paraId="6FE38BAB" w14:textId="77777777" w:rsidR="002D3ACD" w:rsidRDefault="002D3ACD" w:rsidP="00263D93"/>
    <w:p w14:paraId="628FBC75" w14:textId="3EE6A36F" w:rsidR="00733D92" w:rsidRDefault="00AF6655" w:rsidP="00AF6655">
      <w:pPr>
        <w:pStyle w:val="Titre3"/>
      </w:pPr>
      <w:bookmarkStart w:id="18" w:name="_Toc146095974"/>
      <w:r>
        <w:t>Les liens dans un dossier différent</w:t>
      </w:r>
      <w:bookmarkEnd w:id="18"/>
      <w:r>
        <w:t xml:space="preserve"> </w:t>
      </w:r>
    </w:p>
    <w:p w14:paraId="10D94FEA" w14:textId="23F98778" w:rsidR="00AF6655" w:rsidRPr="00AF6655" w:rsidRDefault="00AF6655" w:rsidP="00AF6655">
      <w:pPr>
        <w:pStyle w:val="Corpsdetexte"/>
      </w:pPr>
      <w:r>
        <w:t>Que ce soit un lien</w:t>
      </w:r>
      <w:r w:rsidR="00A3381F">
        <w:t xml:space="preserve"> avec une image, un document, une autre page de code html, css, </w:t>
      </w:r>
      <w:proofErr w:type="spellStart"/>
      <w:r w:rsidR="00A3381F">
        <w:t>js</w:t>
      </w:r>
      <w:proofErr w:type="spellEnd"/>
      <w:r w:rsidR="00A3381F">
        <w:t xml:space="preserve"> ou autre, si le fichier n’est pas dans le même dossier </w:t>
      </w:r>
      <w:r w:rsidR="00CE5C07">
        <w:t>que le code html alors il faudra ajouter « ../ » devant le nom du fichier si il est dans un espace avant</w:t>
      </w:r>
      <w:r w:rsidR="003C143A">
        <w:t xml:space="preserve"> (et il faut en mettre plus si il y a plus qu’un fichier d’écart</w:t>
      </w:r>
      <w:r w:rsidR="00A53F52">
        <w:t>, exemple « ../../../code.css »)</w:t>
      </w:r>
      <w:r w:rsidR="00131D59">
        <w:t xml:space="preserve"> mais si il est dans un espace après alors il faut mettre le nom du dossier et ensuite le nom du fichier, exemple « fichier1/</w:t>
      </w:r>
      <w:r w:rsidR="00D57E91">
        <w:t>code.css » ça marche aussi pour les image</w:t>
      </w:r>
      <w:r w:rsidR="003C143A">
        <w:t>s</w:t>
      </w:r>
      <w:r w:rsidR="00D57E91">
        <w:t xml:space="preserve"> « image</w:t>
      </w:r>
      <w:r w:rsidR="003C143A">
        <w:t>/logoChapeau.png ».</w:t>
      </w:r>
    </w:p>
    <w:p w14:paraId="3E899E4B" w14:textId="77777777" w:rsidR="00733D92" w:rsidRDefault="00733D92" w:rsidP="00263D93"/>
    <w:p w14:paraId="7EDB4585" w14:textId="3E8CC701" w:rsidR="000008A7" w:rsidRDefault="000008A7" w:rsidP="00733D92">
      <w:pPr>
        <w:spacing w:line="240" w:lineRule="auto"/>
        <w:ind w:firstLine="0"/>
        <w:jc w:val="left"/>
      </w:pPr>
      <w:r>
        <w:br w:type="page"/>
      </w:r>
    </w:p>
    <w:p w14:paraId="78C29FE7" w14:textId="3E663488" w:rsidR="000008A7" w:rsidRDefault="000008A7" w:rsidP="000008A7">
      <w:pPr>
        <w:pStyle w:val="Titre"/>
        <w:ind w:firstLine="0"/>
      </w:pPr>
      <w:r>
        <w:lastRenderedPageBreak/>
        <w:t>tROISIEME Partie</w:t>
      </w:r>
    </w:p>
    <w:p w14:paraId="5D7D6730" w14:textId="61F0A9E7" w:rsidR="000008A7" w:rsidRDefault="000008A7" w:rsidP="000008A7">
      <w:pPr>
        <w:pStyle w:val="Titre1"/>
        <w:ind w:firstLine="0"/>
      </w:pPr>
      <w:bookmarkStart w:id="19" w:name="_Toc146095975"/>
      <w:r>
        <w:t>Page CSS</w:t>
      </w:r>
      <w:bookmarkEnd w:id="19"/>
    </w:p>
    <w:p w14:paraId="7F277201" w14:textId="77777777" w:rsidR="004B4DDC" w:rsidRPr="004B4DDC" w:rsidRDefault="004B4DDC" w:rsidP="004B4DDC">
      <w:pPr>
        <w:pStyle w:val="Corpsdetexte"/>
      </w:pPr>
    </w:p>
    <w:p w14:paraId="7F9D1BFD" w14:textId="46CEDF83" w:rsidR="00EB6E43" w:rsidRPr="00E06E8A" w:rsidRDefault="000008A7" w:rsidP="004B4DDC">
      <w:pPr>
        <w:pStyle w:val="Titre2"/>
        <w:numPr>
          <w:ilvl w:val="0"/>
          <w:numId w:val="7"/>
        </w:numPr>
        <w:ind w:left="426"/>
      </w:pPr>
      <w:bookmarkStart w:id="20" w:name="_Toc146095976"/>
      <w:r>
        <w:t>Les choses a savoir avant de commencer</w:t>
      </w:r>
      <w:bookmarkEnd w:id="20"/>
    </w:p>
    <w:p w14:paraId="381515A4" w14:textId="529E8342" w:rsidR="00ED149E" w:rsidRDefault="00ED149E" w:rsidP="00ED149E">
      <w:pPr>
        <w:pStyle w:val="Titre3"/>
      </w:pPr>
      <w:bookmarkStart w:id="21" w:name="_Toc146095977"/>
      <w:r>
        <w:t xml:space="preserve">Ce que vous retrouvez forcement dans du </w:t>
      </w:r>
      <w:r w:rsidR="00766F34">
        <w:t>css</w:t>
      </w:r>
      <w:bookmarkEnd w:id="21"/>
    </w:p>
    <w:p w14:paraId="16EA0910" w14:textId="6182F247" w:rsidR="00A1514B" w:rsidRDefault="004422CA" w:rsidP="00AA2492">
      <w:r>
        <w:t xml:space="preserve">Dans le css il n’y a que des balises parce que </w:t>
      </w:r>
      <w:r w:rsidR="00B27325">
        <w:t xml:space="preserve">le css affecte le style et si vous donnez un style qui n’est pas dans une balise c’est comme si vous donnez un </w:t>
      </w:r>
      <w:r w:rsidR="00DB67E3">
        <w:t>style n’a rien</w:t>
      </w:r>
      <w:r w:rsidR="00B27325">
        <w:t xml:space="preserve"> et ça peut même cré</w:t>
      </w:r>
      <w:r w:rsidR="00AA2492">
        <w:t>er</w:t>
      </w:r>
      <w:r w:rsidR="00B27325">
        <w:t xml:space="preserve"> </w:t>
      </w:r>
      <w:r w:rsidR="00DB67E3">
        <w:t>des problèmes</w:t>
      </w:r>
      <w:r w:rsidR="005117F1">
        <w:t xml:space="preserve">. Donc quand vous voulez donner un style à un texte, titre, image, fond de page, </w:t>
      </w:r>
      <w:r w:rsidR="00DB67E3">
        <w:t>etc.</w:t>
      </w:r>
      <w:r w:rsidR="005117F1">
        <w:t xml:space="preserve"> </w:t>
      </w:r>
      <w:r w:rsidR="00DB67E3">
        <w:t>il faut le mettre dans une balise</w:t>
      </w:r>
    </w:p>
    <w:p w14:paraId="42CC5588" w14:textId="77777777" w:rsidR="00DB67E3" w:rsidRPr="00A1514B" w:rsidRDefault="00DB67E3" w:rsidP="00A1514B">
      <w:pPr>
        <w:pStyle w:val="Corpsdetexte"/>
      </w:pPr>
    </w:p>
    <w:p w14:paraId="3F14CC4C" w14:textId="77777777" w:rsidR="00ED149E" w:rsidRDefault="00ED149E" w:rsidP="00ED149E">
      <w:pPr>
        <w:pStyle w:val="Titre3"/>
      </w:pPr>
      <w:bookmarkStart w:id="22" w:name="_Toc146095978"/>
      <w:r>
        <w:t>Les commentaires</w:t>
      </w:r>
      <w:bookmarkEnd w:id="22"/>
    </w:p>
    <w:p w14:paraId="1BEE4D50" w14:textId="7C16944C" w:rsidR="00ED149E" w:rsidRDefault="008836EA" w:rsidP="0025701F">
      <w:r>
        <w:t>Même principe que pour l’html si d</w:t>
      </w:r>
      <w:r w:rsidR="00ED149E">
        <w:t>ans les fichier</w:t>
      </w:r>
      <w:r w:rsidR="006825AB">
        <w:t>s</w:t>
      </w:r>
      <w:r w:rsidR="00ED149E">
        <w:t xml:space="preserve"> </w:t>
      </w:r>
      <w:r w:rsidR="006825AB">
        <w:t>css</w:t>
      </w:r>
      <w:r w:rsidR="00ED149E">
        <w:t xml:space="preserve"> si vous écrivez entre « </w:t>
      </w:r>
      <w:r w:rsidR="004119B3">
        <w:t>/*</w:t>
      </w:r>
      <w:r w:rsidR="00ED149E">
        <w:t> » et « </w:t>
      </w:r>
      <w:r w:rsidR="004119B3">
        <w:t>*/</w:t>
      </w:r>
      <w:r w:rsidR="00ED149E">
        <w:t> » il n’aura aucun impact sur le code. Ces caractères permettent de mettre des notes sur le code sans pour entant que ça impacte le code. Sur Visual Studio Code ils sont normalement écrits en vert.</w:t>
      </w:r>
    </w:p>
    <w:p w14:paraId="33032CE0" w14:textId="77777777" w:rsidR="00E1399A" w:rsidRDefault="00E1399A" w:rsidP="00733D92">
      <w:pPr>
        <w:pStyle w:val="Corpsdetexte"/>
        <w:ind w:firstLine="0"/>
      </w:pPr>
    </w:p>
    <w:p w14:paraId="191C522D" w14:textId="77777777" w:rsidR="006B0917" w:rsidRDefault="006B0917" w:rsidP="00D03E34">
      <w:pPr>
        <w:pStyle w:val="Titre2"/>
        <w:numPr>
          <w:ilvl w:val="0"/>
          <w:numId w:val="9"/>
        </w:numPr>
        <w:ind w:left="426"/>
      </w:pPr>
      <w:bookmarkStart w:id="23" w:name="_Toc146095979"/>
      <w:r>
        <w:t>Les changements obligatoires</w:t>
      </w:r>
      <w:bookmarkEnd w:id="23"/>
    </w:p>
    <w:p w14:paraId="6E8953F3" w14:textId="77777777" w:rsidR="006B0917" w:rsidRDefault="006B0917" w:rsidP="006B0917">
      <w:pPr>
        <w:pStyle w:val="Titre3"/>
      </w:pPr>
      <w:bookmarkStart w:id="24" w:name="_Toc146095980"/>
      <w:r>
        <w:t>Nom du fichier</w:t>
      </w:r>
      <w:bookmarkEnd w:id="24"/>
    </w:p>
    <w:p w14:paraId="256675AF" w14:textId="67C2986C" w:rsidR="006B0917" w:rsidRDefault="006B0917" w:rsidP="006B0917">
      <w:r>
        <w:t xml:space="preserve">Même conseil que pour l’html </w:t>
      </w:r>
      <w:r w:rsidR="00995B92">
        <w:t>vous</w:t>
      </w:r>
      <w:r>
        <w:t xml:space="preserve"> copie</w:t>
      </w:r>
      <w:r w:rsidR="00995B92">
        <w:t>z</w:t>
      </w:r>
      <w:r>
        <w:t xml:space="preserve"> le fichier quiz.</w:t>
      </w:r>
      <w:r w:rsidR="00995B92">
        <w:t>css</w:t>
      </w:r>
      <w:r>
        <w:t xml:space="preserve"> et </w:t>
      </w:r>
      <w:r w:rsidR="00995B92">
        <w:t xml:space="preserve">vous </w:t>
      </w:r>
      <w:r>
        <w:t xml:space="preserve">lui </w:t>
      </w:r>
      <w:r w:rsidR="00995B92">
        <w:t>donnez</w:t>
      </w:r>
      <w:r>
        <w:t xml:space="preserve"> un nouveau nom, </w:t>
      </w:r>
      <w:r w:rsidR="00995B92">
        <w:t>vous pouvez lui donner le même nom que l’html ce sera plus simple pour la suite</w:t>
      </w:r>
      <w:r>
        <w:t xml:space="preserve"> (éviter de mettre des espaces, remplacer les soit par des « _ » ou en mettant des majuscules, exemple : QuizTeste1</w:t>
      </w:r>
      <w:r w:rsidR="00995B92">
        <w:t>.css</w:t>
      </w:r>
      <w:r>
        <w:t xml:space="preserve"> ou quiz_teste_1</w:t>
      </w:r>
      <w:r w:rsidR="00995B92">
        <w:t>.css</w:t>
      </w:r>
      <w:r>
        <w:t>)</w:t>
      </w:r>
    </w:p>
    <w:p w14:paraId="66BD7D55" w14:textId="77777777" w:rsidR="006B0917" w:rsidRPr="00154146" w:rsidRDefault="006B0917" w:rsidP="006B0917">
      <w:pPr>
        <w:pStyle w:val="Corpsdetexte"/>
      </w:pPr>
    </w:p>
    <w:p w14:paraId="3B077707" w14:textId="1521B106" w:rsidR="006B0917" w:rsidRDefault="006B0917" w:rsidP="00BF3BD0">
      <w:pPr>
        <w:pStyle w:val="Titre3"/>
      </w:pPr>
      <w:bookmarkStart w:id="25" w:name="_Toc146095981"/>
      <w:r>
        <w:t>L</w:t>
      </w:r>
      <w:r w:rsidR="006A7E87">
        <w:t>e contenu</w:t>
      </w:r>
      <w:bookmarkEnd w:id="25"/>
    </w:p>
    <w:p w14:paraId="020EA38F" w14:textId="075B352F" w:rsidR="00733D92" w:rsidRDefault="004807F7" w:rsidP="004B4DDC">
      <w:r>
        <w:t>Vous n’avez normalement pas besoin de changer quoi que ce soit dans le css</w:t>
      </w:r>
      <w:r w:rsidR="00C930A0">
        <w:t xml:space="preserve">, le style doit rester le même pour </w:t>
      </w:r>
      <w:r w:rsidR="0065788E">
        <w:t>tous les quiz, o</w:t>
      </w:r>
      <w:r w:rsidR="00C930A0">
        <w:t xml:space="preserve">n </w:t>
      </w:r>
      <w:r w:rsidR="00C4497A">
        <w:t>pourrait</w:t>
      </w:r>
      <w:r w:rsidR="00C930A0">
        <w:t xml:space="preserve"> même utiliser une page css pour </w:t>
      </w:r>
      <w:r w:rsidR="00C4497A">
        <w:t>tous les quiz</w:t>
      </w:r>
      <w:r w:rsidR="00C930A0">
        <w:t xml:space="preserve"> mais </w:t>
      </w:r>
      <w:r w:rsidR="0065788E">
        <w:t>je conseil</w:t>
      </w:r>
      <w:r w:rsidR="006D4D14">
        <w:t>le</w:t>
      </w:r>
      <w:r w:rsidR="0065788E">
        <w:t xml:space="preserve"> pour l’instant d’avoir une page html et </w:t>
      </w:r>
      <w:proofErr w:type="spellStart"/>
      <w:r w:rsidR="0065788E">
        <w:t>js</w:t>
      </w:r>
      <w:proofErr w:type="spellEnd"/>
      <w:r w:rsidR="0065788E">
        <w:t>, parce que c’est obligatoire, pour chaque quiz et aussi pour le css</w:t>
      </w:r>
      <w:r w:rsidR="00F50589">
        <w:t>. Si vous change</w:t>
      </w:r>
      <w:r w:rsidR="00F36DB9">
        <w:t>z</w:t>
      </w:r>
      <w:r w:rsidR="00F50589">
        <w:t xml:space="preserve"> quelque chose dans un css d’un quiz il y a de forte chance qu</w:t>
      </w:r>
      <w:r w:rsidR="00C4497A">
        <w:t>’il faudra le changer pour tous les autres.</w:t>
      </w:r>
    </w:p>
    <w:p w14:paraId="3E3D5EA6" w14:textId="4005BEFD" w:rsidR="00733D92" w:rsidRDefault="00733D92">
      <w:pPr>
        <w:spacing w:line="240" w:lineRule="auto"/>
        <w:ind w:firstLine="0"/>
        <w:jc w:val="left"/>
      </w:pPr>
      <w:r>
        <w:br w:type="page"/>
      </w:r>
    </w:p>
    <w:p w14:paraId="499C7930" w14:textId="611AD178" w:rsidR="00733D92" w:rsidRDefault="00733D92" w:rsidP="00733D92">
      <w:pPr>
        <w:pStyle w:val="Titre"/>
        <w:ind w:firstLine="0"/>
      </w:pPr>
      <w:r>
        <w:lastRenderedPageBreak/>
        <w:t>Quatrieme Partie</w:t>
      </w:r>
    </w:p>
    <w:p w14:paraId="12E20BE5" w14:textId="00CDFE0B" w:rsidR="00733D92" w:rsidRDefault="00733D92" w:rsidP="00733D92">
      <w:pPr>
        <w:pStyle w:val="Titre1"/>
        <w:ind w:firstLine="0"/>
      </w:pPr>
      <w:bookmarkStart w:id="26" w:name="_Toc146095982"/>
      <w:r>
        <w:t>Page Java Script</w:t>
      </w:r>
      <w:bookmarkEnd w:id="26"/>
    </w:p>
    <w:p w14:paraId="456C17CF" w14:textId="77777777" w:rsidR="004B4DDC" w:rsidRPr="004B4DDC" w:rsidRDefault="004B4DDC" w:rsidP="004B4DDC">
      <w:pPr>
        <w:pStyle w:val="Corpsdetexte"/>
      </w:pPr>
    </w:p>
    <w:p w14:paraId="60164CAC" w14:textId="67CA8D16" w:rsidR="00733D92" w:rsidRPr="00E06E8A" w:rsidRDefault="00733D92" w:rsidP="004B4DDC">
      <w:pPr>
        <w:pStyle w:val="Titre2"/>
        <w:numPr>
          <w:ilvl w:val="0"/>
          <w:numId w:val="8"/>
        </w:numPr>
        <w:ind w:left="426"/>
      </w:pPr>
      <w:bookmarkStart w:id="27" w:name="_Toc146095983"/>
      <w:r>
        <w:t>Les choses a savoir avant de commencer</w:t>
      </w:r>
      <w:bookmarkEnd w:id="27"/>
    </w:p>
    <w:p w14:paraId="5288446A" w14:textId="7A858165" w:rsidR="00733D92" w:rsidRDefault="00733D92" w:rsidP="00733D92">
      <w:pPr>
        <w:pStyle w:val="Titre3"/>
      </w:pPr>
      <w:bookmarkStart w:id="28" w:name="_Toc146095984"/>
      <w:r>
        <w:t>Ce que vous retrouvez forcement dans du js</w:t>
      </w:r>
      <w:bookmarkEnd w:id="28"/>
    </w:p>
    <w:p w14:paraId="50B57FDB" w14:textId="4A7A41BE" w:rsidR="00733D92" w:rsidRDefault="00733D92" w:rsidP="00733D92">
      <w:r>
        <w:t>Dans le css il n’y a que des balises parce que le css affecte le style et si vous donnez un style qui n’est pas dans une balise c’est comme si vous donnez un style n’a rien et ça peut même crée</w:t>
      </w:r>
      <w:r w:rsidR="00F36DB9">
        <w:t>r</w:t>
      </w:r>
      <w:r>
        <w:t xml:space="preserve"> des problèmes. Donc quand vous voulez donner un style à un texte, titre, image, fond de page, etc. il faut le mettre dans une balise</w:t>
      </w:r>
    </w:p>
    <w:p w14:paraId="5DF6DD3B" w14:textId="77777777" w:rsidR="00733D92" w:rsidRPr="00A1514B" w:rsidRDefault="00733D92" w:rsidP="00733D92">
      <w:pPr>
        <w:pStyle w:val="Corpsdetexte"/>
      </w:pPr>
    </w:p>
    <w:p w14:paraId="6292171E" w14:textId="77777777" w:rsidR="00733D92" w:rsidRDefault="00733D92" w:rsidP="00733D92">
      <w:pPr>
        <w:pStyle w:val="Titre3"/>
      </w:pPr>
      <w:bookmarkStart w:id="29" w:name="_Toc146095985"/>
      <w:r>
        <w:t>Les commentaires</w:t>
      </w:r>
      <w:bookmarkEnd w:id="29"/>
    </w:p>
    <w:p w14:paraId="198DCF50" w14:textId="21D5BC17" w:rsidR="00733D92" w:rsidRDefault="00A41D13" w:rsidP="00733D92">
      <w:r>
        <w:t>Le JS a le même de type de caractère que pour le css</w:t>
      </w:r>
      <w:r w:rsidR="00733D92">
        <w:t xml:space="preserve"> si vous écrivez entre « /* » et « */ »</w:t>
      </w:r>
      <w:r>
        <w:t xml:space="preserve"> mais il a en plus </w:t>
      </w:r>
      <w:r w:rsidR="00D85624">
        <w:t>« // » qui fonctionne aussi mais lui c’est seulement ce qui a après ce caractère sur la même ligne</w:t>
      </w:r>
      <w:r w:rsidR="00250899">
        <w:t xml:space="preserve"> qui se transforme en commentaire</w:t>
      </w:r>
      <w:r w:rsidR="00733D92">
        <w:t>. Sur Visual Studio Code ils sont normalement écrits en vert.</w:t>
      </w:r>
    </w:p>
    <w:p w14:paraId="7056FBBD" w14:textId="77777777" w:rsidR="00733D92" w:rsidRDefault="00733D92" w:rsidP="00733D92">
      <w:pPr>
        <w:pStyle w:val="Corpsdetexte"/>
      </w:pPr>
    </w:p>
    <w:p w14:paraId="6DB832D7" w14:textId="77777777" w:rsidR="006B0917" w:rsidRDefault="006B0917" w:rsidP="00D03E34">
      <w:pPr>
        <w:pStyle w:val="Titre2"/>
        <w:numPr>
          <w:ilvl w:val="0"/>
          <w:numId w:val="10"/>
        </w:numPr>
        <w:ind w:left="426"/>
      </w:pPr>
      <w:bookmarkStart w:id="30" w:name="_Toc146095986"/>
      <w:r>
        <w:t>Les changements obligatoires</w:t>
      </w:r>
      <w:bookmarkEnd w:id="30"/>
    </w:p>
    <w:p w14:paraId="4E8342C3" w14:textId="77777777" w:rsidR="006B0917" w:rsidRDefault="006B0917" w:rsidP="006B0917">
      <w:pPr>
        <w:pStyle w:val="Titre3"/>
      </w:pPr>
      <w:bookmarkStart w:id="31" w:name="_Toc146095987"/>
      <w:r>
        <w:t>Nom du fichier</w:t>
      </w:r>
      <w:bookmarkEnd w:id="31"/>
    </w:p>
    <w:p w14:paraId="6E195DB3" w14:textId="3C67F64F" w:rsidR="00995B92" w:rsidRDefault="00995B92" w:rsidP="00995B92">
      <w:r>
        <w:t>Même conseil que pour l’html et le css vous copiez le fichier quiz.js et vous lui donnez un nouveau nom, vous pouvez lui donner le même nom que l’html et le css ce sera plus simple pour la suite (éviter de mettre des espaces, remplacer les soit par des « _ » ou en mettant des majuscules, exemple : QuizTeste1.js ou quiz_teste_1.js)</w:t>
      </w:r>
    </w:p>
    <w:p w14:paraId="04BBABAD" w14:textId="77777777" w:rsidR="006B0917" w:rsidRPr="00154146" w:rsidRDefault="006B0917" w:rsidP="006B0917">
      <w:pPr>
        <w:pStyle w:val="Corpsdetexte"/>
      </w:pPr>
    </w:p>
    <w:p w14:paraId="23AF3493" w14:textId="7ADCD47E" w:rsidR="006B0917" w:rsidRDefault="006B0917" w:rsidP="00E939C1">
      <w:pPr>
        <w:pStyle w:val="Titre3"/>
      </w:pPr>
      <w:bookmarkStart w:id="32" w:name="_Toc146095988"/>
      <w:r>
        <w:t>L</w:t>
      </w:r>
      <w:r w:rsidR="00E939C1">
        <w:t>es changement</w:t>
      </w:r>
      <w:bookmarkEnd w:id="32"/>
    </w:p>
    <w:p w14:paraId="3CF1AB8A" w14:textId="5DA76205" w:rsidR="003B0A3D" w:rsidRDefault="00BD59AA" w:rsidP="00E939C1">
      <w:r>
        <w:t>Je ne vais pas</w:t>
      </w:r>
      <w:r w:rsidR="00E939C1">
        <w:t xml:space="preserve"> tout vous expliquer </w:t>
      </w:r>
      <w:r w:rsidR="00C14070">
        <w:t xml:space="preserve">du Java Script car ce serait trop long et trop compliquer donc je vais résumer par ce qu’il faut changer et rajouter </w:t>
      </w:r>
      <w:r>
        <w:t>pour faire un nouveau quiz</w:t>
      </w:r>
    </w:p>
    <w:p w14:paraId="11FD11EE" w14:textId="77777777" w:rsidR="00851645" w:rsidRDefault="00851645" w:rsidP="00E939C1"/>
    <w:p w14:paraId="5D151109" w14:textId="711DEA17" w:rsidR="00BD59AA" w:rsidRDefault="00BD59AA" w:rsidP="00BD59AA">
      <w:pPr>
        <w:pStyle w:val="Titre4"/>
      </w:pPr>
      <w:r>
        <w:lastRenderedPageBreak/>
        <w:t>Le questionnaire</w:t>
      </w:r>
    </w:p>
    <w:p w14:paraId="44FBC242" w14:textId="1DD75735" w:rsidR="00BD59AA" w:rsidRDefault="001915C0" w:rsidP="00BD59AA">
      <w:r>
        <w:t xml:space="preserve">Pour </w:t>
      </w:r>
      <w:r w:rsidR="00770CAC">
        <w:t>mettre</w:t>
      </w:r>
      <w:r>
        <w:t xml:space="preserve"> les questions, leur proposition de réponse, </w:t>
      </w:r>
      <w:r w:rsidR="004A431C">
        <w:t>s’il</w:t>
      </w:r>
      <w:r w:rsidR="00770CAC">
        <w:t xml:space="preserve"> y a plusieurs </w:t>
      </w:r>
      <w:r w:rsidR="00A2110E">
        <w:t>réponse</w:t>
      </w:r>
      <w:r w:rsidR="004A431C">
        <w:t>s</w:t>
      </w:r>
      <w:r w:rsidR="00770CAC">
        <w:t xml:space="preserve"> </w:t>
      </w:r>
      <w:r w:rsidR="00A2110E">
        <w:t>à</w:t>
      </w:r>
      <w:r w:rsidR="00770CAC">
        <w:t xml:space="preserve"> sélectionner ou non et dire qu’elle est l</w:t>
      </w:r>
      <w:r w:rsidR="00A2110E">
        <w:t>à</w:t>
      </w:r>
      <w:r w:rsidR="00770CAC">
        <w:t xml:space="preserve"> bonne </w:t>
      </w:r>
      <w:r w:rsidR="00A2110E">
        <w:t>réponse</w:t>
      </w:r>
      <w:r w:rsidR="00096DC0">
        <w:t>,</w:t>
      </w:r>
      <w:r w:rsidR="00770CAC">
        <w:t xml:space="preserve"> tout ça ce fait uniquement dans </w:t>
      </w:r>
      <w:r w:rsidR="00A2110E">
        <w:t>ce petit paragraphe ci-dessous</w:t>
      </w:r>
      <w:r w:rsidR="00813A08">
        <w:t> :</w:t>
      </w:r>
    </w:p>
    <w:p w14:paraId="579371E7" w14:textId="77777777" w:rsidR="00851645" w:rsidRPr="00BD59AA" w:rsidRDefault="00851645" w:rsidP="00BD59AA"/>
    <w:p w14:paraId="5E34F909" w14:textId="02292433" w:rsidR="00BD59AA" w:rsidRDefault="00BD59AA" w:rsidP="00813A08">
      <w:pPr>
        <w:jc w:val="center"/>
      </w:pPr>
      <w:r w:rsidRPr="00732871">
        <w:rPr>
          <w:noProof/>
        </w:rPr>
        <w:drawing>
          <wp:inline distT="0" distB="0" distL="0" distR="0" wp14:anchorId="7F5E5838" wp14:editId="5C99487A">
            <wp:extent cx="3226355" cy="1958454"/>
            <wp:effectExtent l="0" t="0" r="0" b="3810"/>
            <wp:docPr id="1621377074"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77074" name="Image 1" descr="Une image contenant texte, capture d’écran, Police, logiciel&#10;&#10;Description générée automatiquement"/>
                    <pic:cNvPicPr/>
                  </pic:nvPicPr>
                  <pic:blipFill>
                    <a:blip r:embed="rId24"/>
                    <a:stretch>
                      <a:fillRect/>
                    </a:stretch>
                  </pic:blipFill>
                  <pic:spPr>
                    <a:xfrm>
                      <a:off x="0" y="0"/>
                      <a:ext cx="3232488" cy="1962177"/>
                    </a:xfrm>
                    <a:prstGeom prst="rect">
                      <a:avLst/>
                    </a:prstGeom>
                  </pic:spPr>
                </pic:pic>
              </a:graphicData>
            </a:graphic>
          </wp:inline>
        </w:drawing>
      </w:r>
    </w:p>
    <w:p w14:paraId="2F200854" w14:textId="77777777" w:rsidR="00851645" w:rsidRDefault="00851645" w:rsidP="00813A08">
      <w:pPr>
        <w:jc w:val="center"/>
      </w:pPr>
    </w:p>
    <w:p w14:paraId="501C73B9" w14:textId="56FCC5E2" w:rsidR="00813A08" w:rsidRDefault="005257D0" w:rsidP="005257D0">
      <w:r>
        <w:t>Il y a déjà toutes les explications de cha</w:t>
      </w:r>
      <w:r w:rsidR="0014009D">
        <w:t>c</w:t>
      </w:r>
      <w:r>
        <w:t>une des lignes de ce paragraphe dans le code</w:t>
      </w:r>
      <w:r w:rsidR="00693306">
        <w:t xml:space="preserve"> mais je vais les réexpliquer ici</w:t>
      </w:r>
    </w:p>
    <w:p w14:paraId="732AA21F" w14:textId="387FB025" w:rsidR="00300A68" w:rsidRDefault="00693306" w:rsidP="00D03E34">
      <w:pPr>
        <w:pStyle w:val="Paragraphedeliste"/>
        <w:numPr>
          <w:ilvl w:val="0"/>
          <w:numId w:val="11"/>
        </w:numPr>
        <w:spacing w:line="240" w:lineRule="auto"/>
        <w:jc w:val="left"/>
        <w:rPr>
          <w:rFonts w:ascii="Times New Roman" w:hAnsi="Times New Roman" w:cs="Times New Roman"/>
        </w:rPr>
      </w:pPr>
      <w:r w:rsidRPr="009C7681">
        <w:rPr>
          <w:rFonts w:ascii="Times New Roman" w:hAnsi="Times New Roman" w:cs="Times New Roman"/>
        </w:rPr>
        <w:t>« question</w:t>
      </w:r>
      <w:r w:rsidR="000226E1" w:rsidRPr="009C7681">
        <w:rPr>
          <w:rFonts w:ascii="Times New Roman" w:hAnsi="Times New Roman" w:cs="Times New Roman"/>
        </w:rPr>
        <w:t>: "</w:t>
      </w:r>
      <w:r w:rsidR="00616E36" w:rsidRPr="009C7681">
        <w:rPr>
          <w:rFonts w:ascii="Times New Roman" w:hAnsi="Times New Roman" w:cs="Times New Roman"/>
        </w:rPr>
        <w:t>",</w:t>
      </w:r>
      <w:r w:rsidR="00FB3DAA" w:rsidRPr="009C7681">
        <w:rPr>
          <w:rFonts w:ascii="Times New Roman" w:hAnsi="Times New Roman" w:cs="Times New Roman"/>
        </w:rPr>
        <w:t xml:space="preserve"> </w:t>
      </w:r>
      <w:r w:rsidRPr="009C7681">
        <w:rPr>
          <w:rFonts w:ascii="Times New Roman" w:hAnsi="Times New Roman" w:cs="Times New Roman"/>
        </w:rPr>
        <w:t>»</w:t>
      </w:r>
      <w:r w:rsidR="000226E1" w:rsidRPr="009C7681">
        <w:rPr>
          <w:rFonts w:ascii="Times New Roman" w:hAnsi="Times New Roman" w:cs="Times New Roman"/>
        </w:rPr>
        <w:t xml:space="preserve"> -&gt; </w:t>
      </w:r>
      <w:r w:rsidR="00FB3DAA" w:rsidRPr="009C7681">
        <w:rPr>
          <w:rFonts w:ascii="Times New Roman" w:hAnsi="Times New Roman" w:cs="Times New Roman"/>
        </w:rPr>
        <w:t>entre les "" vous mettez votre question</w:t>
      </w:r>
    </w:p>
    <w:p w14:paraId="1901AA5A" w14:textId="77777777" w:rsidR="00300A68" w:rsidRPr="00300A68" w:rsidRDefault="00300A68" w:rsidP="00300A68">
      <w:pPr>
        <w:spacing w:line="240" w:lineRule="auto"/>
        <w:ind w:firstLine="0"/>
        <w:jc w:val="left"/>
      </w:pPr>
    </w:p>
    <w:p w14:paraId="1678940B" w14:textId="44B2F6D7" w:rsidR="00300A68" w:rsidRPr="00300A68" w:rsidRDefault="00FB3DAA" w:rsidP="00D03E34">
      <w:pPr>
        <w:pStyle w:val="Paragraphedeliste"/>
        <w:numPr>
          <w:ilvl w:val="0"/>
          <w:numId w:val="11"/>
        </w:numPr>
        <w:spacing w:line="285" w:lineRule="atLeast"/>
        <w:rPr>
          <w:rFonts w:ascii="Times New Roman" w:hAnsi="Times New Roman" w:cs="Times New Roman"/>
        </w:rPr>
      </w:pPr>
      <w:r w:rsidRPr="009C7681">
        <w:rPr>
          <w:rFonts w:ascii="Times New Roman" w:hAnsi="Times New Roman" w:cs="Times New Roman"/>
        </w:rPr>
        <w:t>« </w:t>
      </w:r>
      <w:proofErr w:type="spellStart"/>
      <w:r w:rsidR="00184319" w:rsidRPr="009C7681">
        <w:rPr>
          <w:rFonts w:ascii="Times New Roman" w:hAnsi="Times New Roman" w:cs="Times New Roman"/>
        </w:rPr>
        <w:t>answers</w:t>
      </w:r>
      <w:proofErr w:type="spellEnd"/>
      <w:r w:rsidRPr="009C7681">
        <w:rPr>
          <w:rFonts w:ascii="Times New Roman" w:hAnsi="Times New Roman" w:cs="Times New Roman"/>
        </w:rPr>
        <w:t>: "",</w:t>
      </w:r>
      <w:r w:rsidR="009C7681" w:rsidRPr="009C7681">
        <w:rPr>
          <w:rFonts w:ascii="Times New Roman" w:hAnsi="Times New Roman" w:cs="Times New Roman"/>
        </w:rPr>
        <w:t xml:space="preserve"> </w:t>
      </w:r>
      <w:r w:rsidRPr="009C7681">
        <w:rPr>
          <w:rFonts w:ascii="Times New Roman" w:hAnsi="Times New Roman" w:cs="Times New Roman"/>
        </w:rPr>
        <w:t xml:space="preserve"> </w:t>
      </w:r>
      <w:r w:rsidR="009C7681" w:rsidRPr="009C7681">
        <w:rPr>
          <w:rFonts w:ascii="Times New Roman" w:hAnsi="Times New Roman" w:cs="Times New Roman"/>
        </w:rPr>
        <w:t>"", ""</w:t>
      </w:r>
      <w:r w:rsidRPr="009C7681">
        <w:rPr>
          <w:rFonts w:ascii="Times New Roman" w:hAnsi="Times New Roman" w:cs="Times New Roman"/>
        </w:rPr>
        <w:t>» -&gt;</w:t>
      </w:r>
      <w:r w:rsidR="000208C4">
        <w:rPr>
          <w:rFonts w:ascii="Times New Roman" w:hAnsi="Times New Roman" w:cs="Times New Roman"/>
        </w:rPr>
        <w:t xml:space="preserve"> entre les </w:t>
      </w:r>
      <w:r w:rsidR="000208C4" w:rsidRPr="009C7681">
        <w:rPr>
          <w:rFonts w:ascii="Times New Roman" w:hAnsi="Times New Roman" w:cs="Times New Roman"/>
        </w:rPr>
        <w:t>""</w:t>
      </w:r>
      <w:r w:rsidR="000208C4">
        <w:rPr>
          <w:rFonts w:ascii="Times New Roman" w:hAnsi="Times New Roman" w:cs="Times New Roman"/>
        </w:rPr>
        <w:t xml:space="preserve"> vous mettez </w:t>
      </w:r>
      <w:r w:rsidR="00300A68">
        <w:rPr>
          <w:rFonts w:ascii="Times New Roman" w:hAnsi="Times New Roman" w:cs="Times New Roman"/>
        </w:rPr>
        <w:t>vos propositions</w:t>
      </w:r>
      <w:r w:rsidR="000208C4">
        <w:rPr>
          <w:rFonts w:ascii="Times New Roman" w:hAnsi="Times New Roman" w:cs="Times New Roman"/>
        </w:rPr>
        <w:t xml:space="preserve"> de réponse, vous n’</w:t>
      </w:r>
      <w:r w:rsidR="0014009D">
        <w:rPr>
          <w:rFonts w:ascii="Times New Roman" w:hAnsi="Times New Roman" w:cs="Times New Roman"/>
        </w:rPr>
        <w:t>êtes</w:t>
      </w:r>
      <w:r w:rsidR="000208C4">
        <w:rPr>
          <w:rFonts w:ascii="Times New Roman" w:hAnsi="Times New Roman" w:cs="Times New Roman"/>
        </w:rPr>
        <w:t xml:space="preserve"> pas oblig</w:t>
      </w:r>
      <w:r w:rsidR="0014009D">
        <w:rPr>
          <w:rFonts w:ascii="Times New Roman" w:hAnsi="Times New Roman" w:cs="Times New Roman"/>
        </w:rPr>
        <w:t>é</w:t>
      </w:r>
      <w:r w:rsidR="000208C4">
        <w:rPr>
          <w:rFonts w:ascii="Times New Roman" w:hAnsi="Times New Roman" w:cs="Times New Roman"/>
        </w:rPr>
        <w:t xml:space="preserve"> de faire avec 3 </w:t>
      </w:r>
      <w:r w:rsidR="001E3CF9">
        <w:rPr>
          <w:rFonts w:ascii="Times New Roman" w:hAnsi="Times New Roman" w:cs="Times New Roman"/>
        </w:rPr>
        <w:t>propositions</w:t>
      </w:r>
      <w:r w:rsidR="000208C4">
        <w:rPr>
          <w:rFonts w:ascii="Times New Roman" w:hAnsi="Times New Roman" w:cs="Times New Roman"/>
        </w:rPr>
        <w:t>, vous pouvez en faire moins ou plus mais il faut qu’il y</w:t>
      </w:r>
      <w:r w:rsidR="009E17C8">
        <w:rPr>
          <w:rFonts w:ascii="Times New Roman" w:hAnsi="Times New Roman" w:cs="Times New Roman"/>
        </w:rPr>
        <w:t xml:space="preserve"> </w:t>
      </w:r>
      <w:proofErr w:type="gramStart"/>
      <w:r w:rsidR="000208C4">
        <w:rPr>
          <w:rFonts w:ascii="Times New Roman" w:hAnsi="Times New Roman" w:cs="Times New Roman"/>
        </w:rPr>
        <w:t>est</w:t>
      </w:r>
      <w:proofErr w:type="gramEnd"/>
      <w:r w:rsidR="000208C4">
        <w:rPr>
          <w:rFonts w:ascii="Times New Roman" w:hAnsi="Times New Roman" w:cs="Times New Roman"/>
        </w:rPr>
        <w:t xml:space="preserve"> une vi</w:t>
      </w:r>
      <w:r w:rsidR="005177B0">
        <w:rPr>
          <w:rFonts w:ascii="Times New Roman" w:hAnsi="Times New Roman" w:cs="Times New Roman"/>
        </w:rPr>
        <w:t xml:space="preserve">rgule entre chaque </w:t>
      </w:r>
      <w:r w:rsidR="005177B0" w:rsidRPr="009C7681">
        <w:rPr>
          <w:rFonts w:ascii="Times New Roman" w:hAnsi="Times New Roman" w:cs="Times New Roman"/>
        </w:rPr>
        <w:t>""</w:t>
      </w:r>
      <w:r w:rsidR="005177B0">
        <w:rPr>
          <w:rFonts w:ascii="Times New Roman" w:hAnsi="Times New Roman" w:cs="Times New Roman"/>
        </w:rPr>
        <w:t xml:space="preserve"> (seulement la dernière n’a pas besoin de virgule</w:t>
      </w:r>
    </w:p>
    <w:p w14:paraId="3825A004" w14:textId="77777777" w:rsidR="00300A68" w:rsidRPr="00300A68" w:rsidRDefault="00300A68" w:rsidP="00300A68">
      <w:pPr>
        <w:spacing w:line="285" w:lineRule="atLeast"/>
        <w:ind w:firstLine="0"/>
      </w:pPr>
    </w:p>
    <w:p w14:paraId="3631CA28" w14:textId="5F65FE72" w:rsidR="00FB3DAA" w:rsidRDefault="00FB3DAA" w:rsidP="00D03E34">
      <w:pPr>
        <w:pStyle w:val="Paragraphedeliste"/>
        <w:numPr>
          <w:ilvl w:val="0"/>
          <w:numId w:val="11"/>
        </w:numPr>
        <w:spacing w:line="240" w:lineRule="auto"/>
        <w:jc w:val="left"/>
        <w:rPr>
          <w:rFonts w:ascii="Times New Roman" w:hAnsi="Times New Roman" w:cs="Times New Roman"/>
        </w:rPr>
      </w:pPr>
      <w:r w:rsidRPr="009C7681">
        <w:rPr>
          <w:rFonts w:ascii="Times New Roman" w:hAnsi="Times New Roman" w:cs="Times New Roman"/>
        </w:rPr>
        <w:t>« </w:t>
      </w:r>
      <w:proofErr w:type="spellStart"/>
      <w:r w:rsidR="00184319" w:rsidRPr="009C7681">
        <w:rPr>
          <w:rFonts w:ascii="Times New Roman" w:hAnsi="Times New Roman" w:cs="Times New Roman"/>
        </w:rPr>
        <w:t>correctAnswerIndex</w:t>
      </w:r>
      <w:proofErr w:type="spellEnd"/>
      <w:r w:rsidRPr="009C7681">
        <w:rPr>
          <w:rFonts w:ascii="Times New Roman" w:hAnsi="Times New Roman" w:cs="Times New Roman"/>
        </w:rPr>
        <w:t xml:space="preserve">: </w:t>
      </w:r>
      <w:r w:rsidR="009C7681" w:rsidRPr="009C7681">
        <w:rPr>
          <w:rFonts w:ascii="Times New Roman" w:hAnsi="Times New Roman" w:cs="Times New Roman"/>
        </w:rPr>
        <w:t>[]</w:t>
      </w:r>
      <w:r w:rsidRPr="009C7681">
        <w:rPr>
          <w:rFonts w:ascii="Times New Roman" w:hAnsi="Times New Roman" w:cs="Times New Roman"/>
        </w:rPr>
        <w:t>, » -&gt;</w:t>
      </w:r>
      <w:r w:rsidR="00FB0617">
        <w:rPr>
          <w:rFonts w:ascii="Times New Roman" w:hAnsi="Times New Roman" w:cs="Times New Roman"/>
        </w:rPr>
        <w:t xml:space="preserve"> entre [] vous mettez un chiffre qui sera </w:t>
      </w:r>
      <w:r w:rsidR="004B2C85">
        <w:rPr>
          <w:rFonts w:ascii="Times New Roman" w:hAnsi="Times New Roman" w:cs="Times New Roman"/>
        </w:rPr>
        <w:t xml:space="preserve">la bonne réponse mais attention </w:t>
      </w:r>
      <w:r w:rsidR="005B28E9">
        <w:rPr>
          <w:rFonts w:ascii="Times New Roman" w:hAnsi="Times New Roman" w:cs="Times New Roman"/>
        </w:rPr>
        <w:t>ça</w:t>
      </w:r>
      <w:r w:rsidR="004B2C85">
        <w:rPr>
          <w:rFonts w:ascii="Times New Roman" w:hAnsi="Times New Roman" w:cs="Times New Roman"/>
        </w:rPr>
        <w:t xml:space="preserve"> commence </w:t>
      </w:r>
      <w:r w:rsidR="00300A68">
        <w:rPr>
          <w:rFonts w:ascii="Times New Roman" w:hAnsi="Times New Roman" w:cs="Times New Roman"/>
        </w:rPr>
        <w:t>à</w:t>
      </w:r>
      <w:r w:rsidR="004B2C85">
        <w:rPr>
          <w:rFonts w:ascii="Times New Roman" w:hAnsi="Times New Roman" w:cs="Times New Roman"/>
        </w:rPr>
        <w:t xml:space="preserve"> partir de 0 et non de 1 donc si la bonne </w:t>
      </w:r>
      <w:r w:rsidR="00300A68">
        <w:rPr>
          <w:rFonts w:ascii="Times New Roman" w:hAnsi="Times New Roman" w:cs="Times New Roman"/>
        </w:rPr>
        <w:t>réponse</w:t>
      </w:r>
      <w:r w:rsidR="004B2C85">
        <w:rPr>
          <w:rFonts w:ascii="Times New Roman" w:hAnsi="Times New Roman" w:cs="Times New Roman"/>
        </w:rPr>
        <w:t xml:space="preserve"> </w:t>
      </w:r>
      <w:r w:rsidR="00CF19C1">
        <w:rPr>
          <w:rFonts w:ascii="Times New Roman" w:hAnsi="Times New Roman" w:cs="Times New Roman"/>
        </w:rPr>
        <w:t>à</w:t>
      </w:r>
      <w:r w:rsidR="004B2C85">
        <w:rPr>
          <w:rFonts w:ascii="Times New Roman" w:hAnsi="Times New Roman" w:cs="Times New Roman"/>
        </w:rPr>
        <w:t xml:space="preserve"> votre question est la </w:t>
      </w:r>
      <w:r w:rsidR="00300A68">
        <w:rPr>
          <w:rFonts w:ascii="Times New Roman" w:hAnsi="Times New Roman" w:cs="Times New Roman"/>
        </w:rPr>
        <w:t>1ere proposition il faut mettre 0</w:t>
      </w:r>
    </w:p>
    <w:p w14:paraId="20BA37EA" w14:textId="28DA2F2D" w:rsidR="00300A68" w:rsidRDefault="00300A68" w:rsidP="00300A68">
      <w:pPr>
        <w:pStyle w:val="Paragraphedeliste"/>
        <w:spacing w:line="240" w:lineRule="auto"/>
        <w:ind w:firstLine="0"/>
        <w:jc w:val="left"/>
        <w:rPr>
          <w:rFonts w:ascii="Times New Roman" w:hAnsi="Times New Roman" w:cs="Times New Roman"/>
        </w:rPr>
      </w:pPr>
      <w:r>
        <w:rPr>
          <w:rFonts w:ascii="Times New Roman" w:hAnsi="Times New Roman" w:cs="Times New Roman"/>
        </w:rPr>
        <w:t>Si vous voulez mettre plusieurs réponses vous devez juste mettre une virgule entre les 2 chiffre</w:t>
      </w:r>
      <w:r w:rsidR="00881B65">
        <w:rPr>
          <w:rFonts w:ascii="Times New Roman" w:hAnsi="Times New Roman" w:cs="Times New Roman"/>
        </w:rPr>
        <w:t>s</w:t>
      </w:r>
      <w:r>
        <w:rPr>
          <w:rFonts w:ascii="Times New Roman" w:hAnsi="Times New Roman" w:cs="Times New Roman"/>
        </w:rPr>
        <w:t xml:space="preserve"> mais toujours dans []</w:t>
      </w:r>
    </w:p>
    <w:p w14:paraId="0B51EE52" w14:textId="77777777" w:rsidR="00300A68" w:rsidRPr="00300A68" w:rsidRDefault="00300A68" w:rsidP="00300A68">
      <w:pPr>
        <w:spacing w:line="240" w:lineRule="auto"/>
        <w:ind w:firstLine="0"/>
        <w:jc w:val="left"/>
      </w:pPr>
    </w:p>
    <w:p w14:paraId="2C372CAD" w14:textId="3FDF79DB" w:rsidR="00184319" w:rsidRDefault="00184319" w:rsidP="00D03E34">
      <w:pPr>
        <w:pStyle w:val="Paragraphedeliste"/>
        <w:numPr>
          <w:ilvl w:val="0"/>
          <w:numId w:val="11"/>
        </w:numPr>
        <w:spacing w:line="285" w:lineRule="atLeast"/>
        <w:jc w:val="left"/>
        <w:rPr>
          <w:rFonts w:ascii="Times New Roman" w:hAnsi="Times New Roman" w:cs="Times New Roman"/>
        </w:rPr>
      </w:pPr>
      <w:r w:rsidRPr="009C7681">
        <w:rPr>
          <w:rFonts w:ascii="Times New Roman" w:hAnsi="Times New Roman" w:cs="Times New Roman"/>
        </w:rPr>
        <w:t>« </w:t>
      </w:r>
      <w:proofErr w:type="spellStart"/>
      <w:r w:rsidRPr="009C7681">
        <w:rPr>
          <w:rFonts w:ascii="Times New Roman" w:hAnsi="Times New Roman" w:cs="Times New Roman"/>
        </w:rPr>
        <w:t>isRadio</w:t>
      </w:r>
      <w:proofErr w:type="spellEnd"/>
      <w:r w:rsidRPr="009C7681">
        <w:rPr>
          <w:rFonts w:ascii="Times New Roman" w:hAnsi="Times New Roman" w:cs="Times New Roman"/>
        </w:rPr>
        <w:t xml:space="preserve">: </w:t>
      </w:r>
      <w:proofErr w:type="spellStart"/>
      <w:r w:rsidR="009C7681" w:rsidRPr="009C7681">
        <w:rPr>
          <w:rFonts w:ascii="Times New Roman" w:hAnsi="Times New Roman" w:cs="Times New Roman"/>
        </w:rPr>
        <w:t>true</w:t>
      </w:r>
      <w:proofErr w:type="spellEnd"/>
      <w:r w:rsidRPr="009C7681">
        <w:rPr>
          <w:rFonts w:ascii="Times New Roman" w:hAnsi="Times New Roman" w:cs="Times New Roman"/>
        </w:rPr>
        <w:t xml:space="preserve"> » -&gt;</w:t>
      </w:r>
      <w:r w:rsidR="00571D3B">
        <w:rPr>
          <w:rFonts w:ascii="Times New Roman" w:hAnsi="Times New Roman" w:cs="Times New Roman"/>
        </w:rPr>
        <w:t xml:space="preserve"> Ici vous devez modifier ou laisse</w:t>
      </w:r>
      <w:r w:rsidR="001E3CF9">
        <w:rPr>
          <w:rFonts w:ascii="Times New Roman" w:hAnsi="Times New Roman" w:cs="Times New Roman"/>
        </w:rPr>
        <w:t>r</w:t>
      </w:r>
      <w:r w:rsidR="00571D3B">
        <w:rPr>
          <w:rFonts w:ascii="Times New Roman" w:hAnsi="Times New Roman" w:cs="Times New Roman"/>
        </w:rPr>
        <w:t xml:space="preserve"> « </w:t>
      </w:r>
      <w:proofErr w:type="spellStart"/>
      <w:r w:rsidR="00571D3B">
        <w:rPr>
          <w:rFonts w:ascii="Times New Roman" w:hAnsi="Times New Roman" w:cs="Times New Roman"/>
        </w:rPr>
        <w:t>true</w:t>
      </w:r>
      <w:proofErr w:type="spellEnd"/>
      <w:r w:rsidR="00571D3B">
        <w:rPr>
          <w:rFonts w:ascii="Times New Roman" w:hAnsi="Times New Roman" w:cs="Times New Roman"/>
        </w:rPr>
        <w:t xml:space="preserve"> », vous le laisser si votre question n’a qu’une seule réponse mais </w:t>
      </w:r>
      <w:r w:rsidR="001E3CF9">
        <w:rPr>
          <w:rFonts w:ascii="Times New Roman" w:hAnsi="Times New Roman" w:cs="Times New Roman"/>
        </w:rPr>
        <w:t>s’il</w:t>
      </w:r>
      <w:r w:rsidR="00571D3B">
        <w:rPr>
          <w:rFonts w:ascii="Times New Roman" w:hAnsi="Times New Roman" w:cs="Times New Roman"/>
        </w:rPr>
        <w:t xml:space="preserve"> en a plusieurs alors vous le remplacer par « false »</w:t>
      </w:r>
    </w:p>
    <w:p w14:paraId="754E1F92" w14:textId="77777777" w:rsidR="00851645" w:rsidRDefault="00851645" w:rsidP="00F26801">
      <w:pPr>
        <w:spacing w:line="285" w:lineRule="atLeast"/>
        <w:ind w:firstLine="0"/>
        <w:jc w:val="left"/>
        <w:rPr>
          <w:rFonts w:eastAsiaTheme="minorHAnsi"/>
        </w:rPr>
      </w:pPr>
    </w:p>
    <w:p w14:paraId="40E9D475" w14:textId="7AE3194A" w:rsidR="00F26801" w:rsidRPr="00F26801" w:rsidRDefault="00F26801" w:rsidP="00F26801">
      <w:pPr>
        <w:spacing w:line="285" w:lineRule="atLeast"/>
        <w:ind w:firstLine="0"/>
        <w:jc w:val="left"/>
        <w:rPr>
          <w:rFonts w:eastAsiaTheme="minorHAnsi"/>
        </w:rPr>
      </w:pPr>
      <w:r>
        <w:rPr>
          <w:rFonts w:eastAsiaTheme="minorHAnsi"/>
        </w:rPr>
        <w:t>Ce petit paragraphe est pour une seule question</w:t>
      </w:r>
      <w:r w:rsidR="009E6547">
        <w:rPr>
          <w:rFonts w:eastAsiaTheme="minorHAnsi"/>
        </w:rPr>
        <w:t>, donc il faut le faire pour chaque question</w:t>
      </w:r>
    </w:p>
    <w:p w14:paraId="1636AEC4" w14:textId="77777777" w:rsidR="00FB3DAA" w:rsidRDefault="00FB3DAA" w:rsidP="00FB3DAA">
      <w:pPr>
        <w:spacing w:line="285" w:lineRule="atLeast"/>
        <w:ind w:firstLine="0"/>
        <w:jc w:val="left"/>
        <w:rPr>
          <w:rFonts w:eastAsiaTheme="minorHAnsi"/>
          <w:lang w:bidi="ar-SA"/>
        </w:rPr>
      </w:pPr>
    </w:p>
    <w:p w14:paraId="093C547C" w14:textId="77777777" w:rsidR="00851645" w:rsidRDefault="00851645" w:rsidP="00FB3DAA">
      <w:pPr>
        <w:spacing w:line="285" w:lineRule="atLeast"/>
        <w:ind w:firstLine="0"/>
        <w:jc w:val="left"/>
        <w:rPr>
          <w:rFonts w:eastAsiaTheme="minorHAnsi"/>
          <w:lang w:bidi="ar-SA"/>
        </w:rPr>
      </w:pPr>
    </w:p>
    <w:p w14:paraId="5957CEB1" w14:textId="1D319078" w:rsidR="00FB3DAA" w:rsidRDefault="007A4B87" w:rsidP="007A4B87">
      <w:pPr>
        <w:pStyle w:val="Titre4"/>
        <w:rPr>
          <w:rFonts w:eastAsiaTheme="minorHAnsi"/>
          <w:lang w:bidi="ar-SA"/>
        </w:rPr>
      </w:pPr>
      <w:r>
        <w:rPr>
          <w:rFonts w:eastAsiaTheme="minorHAnsi"/>
          <w:lang w:bidi="ar-SA"/>
        </w:rPr>
        <w:lastRenderedPageBreak/>
        <w:t>L</w:t>
      </w:r>
      <w:r w:rsidR="008F7264">
        <w:rPr>
          <w:rFonts w:eastAsiaTheme="minorHAnsi"/>
          <w:lang w:bidi="ar-SA"/>
        </w:rPr>
        <w:t>e score</w:t>
      </w:r>
    </w:p>
    <w:p w14:paraId="3FEAB757" w14:textId="518DF5FA" w:rsidR="00EF297B" w:rsidRDefault="00C50B8A" w:rsidP="00EF297B">
      <w:pPr>
        <w:rPr>
          <w:rFonts w:eastAsiaTheme="minorHAnsi"/>
          <w:lang w:bidi="ar-SA"/>
        </w:rPr>
      </w:pPr>
      <w:r>
        <w:rPr>
          <w:rFonts w:eastAsiaTheme="minorHAnsi"/>
          <w:lang w:bidi="ar-SA"/>
        </w:rPr>
        <w:t xml:space="preserve">Pour le score </w:t>
      </w:r>
      <w:r w:rsidR="006D3F0C">
        <w:rPr>
          <w:rFonts w:eastAsiaTheme="minorHAnsi"/>
          <w:lang w:bidi="ar-SA"/>
        </w:rPr>
        <w:t xml:space="preserve">il y a 2 </w:t>
      </w:r>
      <w:r w:rsidR="004E12E5">
        <w:rPr>
          <w:rFonts w:eastAsiaTheme="minorHAnsi"/>
          <w:lang w:bidi="ar-SA"/>
        </w:rPr>
        <w:t>moyens</w:t>
      </w:r>
      <w:r w:rsidR="007A717B">
        <w:rPr>
          <w:rFonts w:eastAsiaTheme="minorHAnsi"/>
          <w:lang w:bidi="ar-SA"/>
        </w:rPr>
        <w:t xml:space="preserve">. </w:t>
      </w:r>
      <w:r w:rsidR="004E12E5">
        <w:rPr>
          <w:rFonts w:eastAsiaTheme="minorHAnsi"/>
          <w:lang w:bidi="ar-SA"/>
        </w:rPr>
        <w:t>S’il</w:t>
      </w:r>
      <w:r w:rsidR="007A717B">
        <w:rPr>
          <w:rFonts w:eastAsiaTheme="minorHAnsi"/>
          <w:lang w:bidi="ar-SA"/>
        </w:rPr>
        <w:t xml:space="preserve"> </w:t>
      </w:r>
      <w:r w:rsidR="005252D1">
        <w:rPr>
          <w:rFonts w:eastAsiaTheme="minorHAnsi"/>
          <w:lang w:bidi="ar-SA"/>
        </w:rPr>
        <w:t xml:space="preserve">y a que </w:t>
      </w:r>
      <w:r w:rsidR="00BF0E8D">
        <w:rPr>
          <w:rFonts w:eastAsiaTheme="minorHAnsi"/>
          <w:lang w:bidi="ar-SA"/>
        </w:rPr>
        <w:t>des questions simples</w:t>
      </w:r>
      <w:r w:rsidR="005252D1">
        <w:rPr>
          <w:rFonts w:eastAsiaTheme="minorHAnsi"/>
          <w:lang w:bidi="ar-SA"/>
        </w:rPr>
        <w:t xml:space="preserve"> en point (qui donne 1 point si juste et 0 si fau</w:t>
      </w:r>
      <w:r w:rsidR="000C74AD">
        <w:rPr>
          <w:rFonts w:eastAsiaTheme="minorHAnsi"/>
          <w:lang w:bidi="ar-SA"/>
        </w:rPr>
        <w:t>x</w:t>
      </w:r>
      <w:r w:rsidR="005252D1">
        <w:rPr>
          <w:rFonts w:eastAsiaTheme="minorHAnsi"/>
          <w:lang w:bidi="ar-SA"/>
        </w:rPr>
        <w:t>) alors on va opte</w:t>
      </w:r>
      <w:r w:rsidR="000C74AD">
        <w:rPr>
          <w:rFonts w:eastAsiaTheme="minorHAnsi"/>
          <w:lang w:bidi="ar-SA"/>
        </w:rPr>
        <w:t>r</w:t>
      </w:r>
      <w:r w:rsidR="005252D1">
        <w:rPr>
          <w:rFonts w:eastAsiaTheme="minorHAnsi"/>
          <w:lang w:bidi="ar-SA"/>
        </w:rPr>
        <w:t xml:space="preserve"> </w:t>
      </w:r>
      <w:r w:rsidR="004E12E5">
        <w:rPr>
          <w:rFonts w:eastAsiaTheme="minorHAnsi"/>
          <w:lang w:bidi="ar-SA"/>
        </w:rPr>
        <w:t xml:space="preserve">pour le 2eme code dans l’exemple </w:t>
      </w:r>
      <w:r w:rsidR="000C74AD">
        <w:rPr>
          <w:rFonts w:eastAsiaTheme="minorHAnsi"/>
          <w:lang w:bidi="ar-SA"/>
        </w:rPr>
        <w:t>c</w:t>
      </w:r>
      <w:r w:rsidR="004E12E5">
        <w:rPr>
          <w:rFonts w:eastAsiaTheme="minorHAnsi"/>
          <w:lang w:bidi="ar-SA"/>
        </w:rPr>
        <w:t>i</w:t>
      </w:r>
      <w:r w:rsidR="000C74AD">
        <w:rPr>
          <w:rFonts w:eastAsiaTheme="minorHAnsi"/>
          <w:lang w:bidi="ar-SA"/>
        </w:rPr>
        <w:t>-</w:t>
      </w:r>
      <w:r w:rsidR="004E12E5">
        <w:rPr>
          <w:rFonts w:eastAsiaTheme="minorHAnsi"/>
          <w:lang w:bidi="ar-SA"/>
        </w:rPr>
        <w:t>dessous</w:t>
      </w:r>
    </w:p>
    <w:p w14:paraId="6AF369B2" w14:textId="664D1F5E" w:rsidR="004E12E5" w:rsidRDefault="004E12E5" w:rsidP="006153EB">
      <w:pPr>
        <w:rPr>
          <w:rFonts w:eastAsiaTheme="minorHAnsi"/>
          <w:lang w:bidi="ar-SA"/>
        </w:rPr>
      </w:pPr>
      <w:r>
        <w:rPr>
          <w:rFonts w:eastAsiaTheme="minorHAnsi"/>
          <w:lang w:bidi="ar-SA"/>
        </w:rPr>
        <w:t xml:space="preserve">Si on a un quiz qui possède au </w:t>
      </w:r>
      <w:r w:rsidR="00BF0E8D">
        <w:rPr>
          <w:rFonts w:eastAsiaTheme="minorHAnsi"/>
          <w:lang w:bidi="ar-SA"/>
        </w:rPr>
        <w:t xml:space="preserve">moins 1 question qui </w:t>
      </w:r>
      <w:proofErr w:type="gramStart"/>
      <w:r w:rsidR="00BF0E8D">
        <w:rPr>
          <w:rFonts w:eastAsiaTheme="minorHAnsi"/>
          <w:lang w:bidi="ar-SA"/>
        </w:rPr>
        <w:t>a</w:t>
      </w:r>
      <w:proofErr w:type="gramEnd"/>
      <w:r w:rsidR="00BF0E8D">
        <w:rPr>
          <w:rFonts w:eastAsiaTheme="minorHAnsi"/>
          <w:lang w:bidi="ar-SA"/>
        </w:rPr>
        <w:t xml:space="preserve"> une influence particulière sur le score (ne donne pas de point </w:t>
      </w:r>
      <w:r w:rsidR="00894AE7">
        <w:rPr>
          <w:rFonts w:eastAsiaTheme="minorHAnsi"/>
          <w:lang w:bidi="ar-SA"/>
        </w:rPr>
        <w:t>peu</w:t>
      </w:r>
      <w:r w:rsidR="006153EB">
        <w:rPr>
          <w:rFonts w:eastAsiaTheme="minorHAnsi"/>
          <w:lang w:bidi="ar-SA"/>
        </w:rPr>
        <w:t xml:space="preserve"> </w:t>
      </w:r>
      <w:r w:rsidR="00894AE7">
        <w:rPr>
          <w:rFonts w:eastAsiaTheme="minorHAnsi"/>
          <w:lang w:bidi="ar-SA"/>
        </w:rPr>
        <w:t>importe la réponse sélectionn</w:t>
      </w:r>
      <w:r w:rsidR="006153EB">
        <w:rPr>
          <w:rFonts w:eastAsiaTheme="minorHAnsi"/>
          <w:lang w:bidi="ar-SA"/>
        </w:rPr>
        <w:t>ée</w:t>
      </w:r>
      <w:r w:rsidR="00894AE7">
        <w:rPr>
          <w:rFonts w:eastAsiaTheme="minorHAnsi"/>
          <w:lang w:bidi="ar-SA"/>
        </w:rPr>
        <w:t>) alors on va opter pour le 1</w:t>
      </w:r>
      <w:r w:rsidR="00894AE7" w:rsidRPr="00894AE7">
        <w:rPr>
          <w:rFonts w:eastAsiaTheme="minorHAnsi"/>
          <w:vertAlign w:val="superscript"/>
          <w:lang w:bidi="ar-SA"/>
        </w:rPr>
        <w:t>er</w:t>
      </w:r>
      <w:r w:rsidR="00894AE7">
        <w:rPr>
          <w:rFonts w:eastAsiaTheme="minorHAnsi"/>
          <w:lang w:bidi="ar-SA"/>
        </w:rPr>
        <w:t xml:space="preserve"> code proposer</w:t>
      </w:r>
    </w:p>
    <w:p w14:paraId="167B3173" w14:textId="77777777" w:rsidR="00894AE7" w:rsidRDefault="00894AE7" w:rsidP="00EF297B">
      <w:pPr>
        <w:rPr>
          <w:rFonts w:eastAsiaTheme="minorHAnsi"/>
          <w:lang w:bidi="ar-SA"/>
        </w:rPr>
      </w:pPr>
    </w:p>
    <w:p w14:paraId="5F17FCE2" w14:textId="6E949924" w:rsidR="002F0846" w:rsidRDefault="000A344D" w:rsidP="002F0846">
      <w:pPr>
        <w:ind w:left="-1560" w:right="-1248" w:firstLine="0"/>
        <w:jc w:val="center"/>
        <w:rPr>
          <w:rFonts w:eastAsiaTheme="minorHAnsi"/>
          <w:lang w:bidi="ar-SA"/>
        </w:rPr>
      </w:pPr>
      <w:r>
        <w:rPr>
          <w:noProof/>
        </w:rPr>
        <mc:AlternateContent>
          <mc:Choice Requires="wps">
            <w:drawing>
              <wp:anchor distT="0" distB="0" distL="114300" distR="114300" simplePos="0" relativeHeight="251771392" behindDoc="0" locked="0" layoutInCell="1" allowOverlap="1" wp14:anchorId="55C3F423" wp14:editId="0D99B63C">
                <wp:simplePos x="0" y="0"/>
                <wp:positionH relativeFrom="margin">
                  <wp:posOffset>-298905</wp:posOffset>
                </wp:positionH>
                <wp:positionV relativeFrom="paragraph">
                  <wp:posOffset>1136006</wp:posOffset>
                </wp:positionV>
                <wp:extent cx="6161964" cy="197181"/>
                <wp:effectExtent l="0" t="0" r="10795" b="12700"/>
                <wp:wrapNone/>
                <wp:docPr id="2143058212" name="Rectangle 1"/>
                <wp:cNvGraphicFramePr/>
                <a:graphic xmlns:a="http://schemas.openxmlformats.org/drawingml/2006/main">
                  <a:graphicData uri="http://schemas.microsoft.com/office/word/2010/wordprocessingShape">
                    <wps:wsp>
                      <wps:cNvSpPr/>
                      <wps:spPr>
                        <a:xfrm>
                          <a:off x="0" y="0"/>
                          <a:ext cx="6161964" cy="197181"/>
                        </a:xfrm>
                        <a:prstGeom prst="rect">
                          <a:avLst/>
                        </a:prstGeom>
                        <a:noFill/>
                        <a:ln w="127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E8B2D" id="Rectangle 1" o:spid="_x0000_s1026" style="position:absolute;margin-left:-23.55pt;margin-top:89.45pt;width:485.2pt;height:15.55pt;z-index:251771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" filled="f" strokecolor="red" strokeweight="1pt">
                <w10:wrap anchorx="margin"/>
              </v:rect>
            </w:pict>
          </mc:Fallback>
        </mc:AlternateContent>
      </w:r>
      <w:r w:rsidR="002F0846">
        <w:rPr>
          <w:noProof/>
        </w:rPr>
        <mc:AlternateContent>
          <mc:Choice Requires="wps">
            <w:drawing>
              <wp:anchor distT="0" distB="0" distL="114300" distR="114300" simplePos="0" relativeHeight="251769344" behindDoc="0" locked="0" layoutInCell="1" allowOverlap="1" wp14:anchorId="37FD4449" wp14:editId="037BF528">
                <wp:simplePos x="0" y="0"/>
                <wp:positionH relativeFrom="margin">
                  <wp:posOffset>-292081</wp:posOffset>
                </wp:positionH>
                <wp:positionV relativeFrom="paragraph">
                  <wp:posOffset>2023110</wp:posOffset>
                </wp:positionV>
                <wp:extent cx="6448093" cy="238277"/>
                <wp:effectExtent l="0" t="0" r="10160" b="28575"/>
                <wp:wrapNone/>
                <wp:docPr id="702099696" name="Rectangle 1"/>
                <wp:cNvGraphicFramePr/>
                <a:graphic xmlns:a="http://schemas.openxmlformats.org/drawingml/2006/main">
                  <a:graphicData uri="http://schemas.microsoft.com/office/word/2010/wordprocessingShape">
                    <wps:wsp>
                      <wps:cNvSpPr/>
                      <wps:spPr>
                        <a:xfrm>
                          <a:off x="0" y="0"/>
                          <a:ext cx="6448093" cy="238277"/>
                        </a:xfrm>
                        <a:prstGeom prst="rect">
                          <a:avLst/>
                        </a:prstGeom>
                        <a:noFill/>
                        <a:ln w="127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D531C" id="Rectangle 1" o:spid="_x0000_s1026" style="position:absolute;margin-left:-23pt;margin-top:159.3pt;width:507.7pt;height:18.75pt;z-index:251769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" filled="f" strokecolor="red" strokeweight="1pt">
                <w10:wrap anchorx="margin"/>
              </v:rect>
            </w:pict>
          </mc:Fallback>
        </mc:AlternateContent>
      </w:r>
      <w:r w:rsidR="002F0846" w:rsidRPr="002F0846">
        <w:rPr>
          <w:rFonts w:eastAsiaTheme="minorHAnsi"/>
          <w:noProof/>
          <w:lang w:bidi="ar-SA"/>
        </w:rPr>
        <w:drawing>
          <wp:inline distT="0" distB="0" distL="0" distR="0" wp14:anchorId="5BB215A5" wp14:editId="5CD24D31">
            <wp:extent cx="7044630" cy="3452884"/>
            <wp:effectExtent l="0" t="0" r="4445" b="0"/>
            <wp:docPr id="39992118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21183" name="Image 1" descr="Une image contenant texte, capture d’écran, logiciel, Logiciel multimédia&#10;&#10;Description générée automatiquement"/>
                    <pic:cNvPicPr/>
                  </pic:nvPicPr>
                  <pic:blipFill>
                    <a:blip r:embed="rId25"/>
                    <a:stretch>
                      <a:fillRect/>
                    </a:stretch>
                  </pic:blipFill>
                  <pic:spPr>
                    <a:xfrm>
                      <a:off x="0" y="0"/>
                      <a:ext cx="7075690" cy="3468108"/>
                    </a:xfrm>
                    <a:prstGeom prst="rect">
                      <a:avLst/>
                    </a:prstGeom>
                  </pic:spPr>
                </pic:pic>
              </a:graphicData>
            </a:graphic>
          </wp:inline>
        </w:drawing>
      </w:r>
    </w:p>
    <w:p w14:paraId="146717FD" w14:textId="77777777" w:rsidR="004B4DDC" w:rsidRDefault="004B4DDC" w:rsidP="002F0846">
      <w:pPr>
        <w:ind w:left="-1560" w:right="-1248" w:firstLine="0"/>
        <w:jc w:val="center"/>
        <w:rPr>
          <w:rFonts w:eastAsiaTheme="minorHAnsi"/>
          <w:lang w:bidi="ar-SA"/>
        </w:rPr>
      </w:pPr>
    </w:p>
    <w:p w14:paraId="17C81A77" w14:textId="51DDC1DB" w:rsidR="009237A7" w:rsidRDefault="00FD6C4F" w:rsidP="00851645">
      <w:r w:rsidRPr="00851645">
        <w:rPr>
          <w:rFonts w:eastAsiaTheme="minorHAnsi"/>
        </w:rPr>
        <w:t>Vous remarque</w:t>
      </w:r>
      <w:r w:rsidR="00844708" w:rsidRPr="00851645">
        <w:rPr>
          <w:rFonts w:eastAsiaTheme="minorHAnsi"/>
        </w:rPr>
        <w:t>rez</w:t>
      </w:r>
      <w:r w:rsidRPr="00851645">
        <w:rPr>
          <w:rFonts w:eastAsiaTheme="minorHAnsi"/>
        </w:rPr>
        <w:t xml:space="preserve"> qu’entre les 2 code</w:t>
      </w:r>
      <w:r w:rsidR="006153EB">
        <w:rPr>
          <w:rFonts w:eastAsiaTheme="minorHAnsi"/>
        </w:rPr>
        <w:t>s</w:t>
      </w:r>
      <w:r w:rsidRPr="00851645">
        <w:rPr>
          <w:rFonts w:eastAsiaTheme="minorHAnsi"/>
        </w:rPr>
        <w:t xml:space="preserve"> ce qui change c’est uniquement la fin</w:t>
      </w:r>
      <w:r w:rsidR="00FE7907" w:rsidRPr="00851645">
        <w:rPr>
          <w:rFonts w:eastAsiaTheme="minorHAnsi"/>
        </w:rPr>
        <w:t>, on modifie</w:t>
      </w:r>
      <w:r w:rsidR="00FE7907">
        <w:rPr>
          <w:rFonts w:eastAsiaTheme="minorHAnsi"/>
          <w:lang w:bidi="ar-SA"/>
        </w:rPr>
        <w:t xml:space="preserve"> </w:t>
      </w:r>
      <w:r w:rsidR="00FE7907" w:rsidRPr="009237A7">
        <w:rPr>
          <w:rFonts w:eastAsiaTheme="minorHAnsi"/>
          <w:shd w:val="clear" w:color="auto" w:fill="auto"/>
          <w:lang w:bidi="ar-SA"/>
        </w:rPr>
        <w:t>«</w:t>
      </w:r>
      <w:r w:rsidR="00FE7907" w:rsidRPr="009237A7">
        <w:rPr>
          <w:rFonts w:ascii="Consolas" w:hAnsi="Consolas"/>
          <w:color w:val="CE9178"/>
          <w:sz w:val="21"/>
          <w:szCs w:val="21"/>
          <w:shd w:val="clear" w:color="auto" w:fill="000000" w:themeFill="text1"/>
          <w:lang w:eastAsia="fr-FR" w:bidi="ar-SA"/>
        </w:rPr>
        <w:t>point(s) sur "</w:t>
      </w:r>
      <w:r w:rsidR="00FE7907" w:rsidRPr="009237A7">
        <w:rPr>
          <w:rFonts w:ascii="Consolas" w:hAnsi="Consolas"/>
          <w:color w:val="CCCCCC"/>
          <w:sz w:val="21"/>
          <w:szCs w:val="21"/>
          <w:shd w:val="clear" w:color="auto" w:fill="000000" w:themeFill="text1"/>
          <w:lang w:eastAsia="fr-FR" w:bidi="ar-SA"/>
        </w:rPr>
        <w:t xml:space="preserve"> </w:t>
      </w:r>
      <w:r w:rsidR="00FE7907" w:rsidRPr="009237A7">
        <w:rPr>
          <w:rFonts w:ascii="Consolas" w:hAnsi="Consolas"/>
          <w:color w:val="D4D4D4"/>
          <w:sz w:val="21"/>
          <w:szCs w:val="21"/>
          <w:shd w:val="clear" w:color="auto" w:fill="000000" w:themeFill="text1"/>
          <w:lang w:eastAsia="fr-FR" w:bidi="ar-SA"/>
        </w:rPr>
        <w:t>+</w:t>
      </w:r>
      <w:r w:rsidR="00FE7907" w:rsidRPr="009237A7">
        <w:rPr>
          <w:rFonts w:ascii="Consolas" w:hAnsi="Consolas"/>
          <w:color w:val="CCCCCC"/>
          <w:sz w:val="21"/>
          <w:szCs w:val="21"/>
          <w:shd w:val="clear" w:color="auto" w:fill="000000" w:themeFill="text1"/>
          <w:lang w:eastAsia="fr-FR" w:bidi="ar-SA"/>
        </w:rPr>
        <w:t xml:space="preserve"> </w:t>
      </w:r>
      <w:proofErr w:type="spellStart"/>
      <w:r w:rsidR="00FE7907" w:rsidRPr="009237A7">
        <w:rPr>
          <w:rFonts w:ascii="Consolas" w:hAnsi="Consolas"/>
          <w:color w:val="9CDCFE"/>
          <w:sz w:val="21"/>
          <w:szCs w:val="21"/>
          <w:shd w:val="clear" w:color="auto" w:fill="000000" w:themeFill="text1"/>
          <w:lang w:eastAsia="fr-FR" w:bidi="ar-SA"/>
        </w:rPr>
        <w:t>maxScore</w:t>
      </w:r>
      <w:proofErr w:type="spellEnd"/>
      <w:r w:rsidR="00FE7907" w:rsidRPr="009237A7">
        <w:rPr>
          <w:rFonts w:ascii="Consolas" w:hAnsi="Consolas"/>
          <w:color w:val="CCCCCC"/>
          <w:sz w:val="21"/>
          <w:szCs w:val="21"/>
          <w:shd w:val="clear" w:color="auto" w:fill="000000" w:themeFill="text1"/>
          <w:lang w:eastAsia="fr-FR" w:bidi="ar-SA"/>
        </w:rPr>
        <w:t xml:space="preserve"> </w:t>
      </w:r>
      <w:r w:rsidR="00FE7907" w:rsidRPr="009237A7">
        <w:rPr>
          <w:rFonts w:ascii="Consolas" w:hAnsi="Consolas"/>
          <w:color w:val="D4D4D4"/>
          <w:sz w:val="21"/>
          <w:szCs w:val="21"/>
          <w:shd w:val="clear" w:color="auto" w:fill="000000" w:themeFill="text1"/>
          <w:lang w:eastAsia="fr-FR" w:bidi="ar-SA"/>
        </w:rPr>
        <w:t>+</w:t>
      </w:r>
      <w:r w:rsidR="00FE7907" w:rsidRPr="009237A7">
        <w:rPr>
          <w:rFonts w:ascii="Consolas" w:hAnsi="Consolas"/>
          <w:color w:val="CCCCCC"/>
          <w:sz w:val="21"/>
          <w:szCs w:val="21"/>
          <w:shd w:val="clear" w:color="auto" w:fill="000000" w:themeFill="text1"/>
          <w:lang w:eastAsia="fr-FR" w:bidi="ar-SA"/>
        </w:rPr>
        <w:t xml:space="preserve"> </w:t>
      </w:r>
      <w:r w:rsidR="00FE7907" w:rsidRPr="009237A7">
        <w:rPr>
          <w:rFonts w:ascii="Consolas" w:hAnsi="Consolas"/>
          <w:color w:val="CE9178"/>
          <w:sz w:val="21"/>
          <w:szCs w:val="21"/>
          <w:shd w:val="clear" w:color="auto" w:fill="000000" w:themeFill="text1"/>
          <w:lang w:eastAsia="fr-FR" w:bidi="ar-SA"/>
        </w:rPr>
        <w:t>"."</w:t>
      </w:r>
      <w:r w:rsidR="00FE7907" w:rsidRPr="009237A7">
        <w:rPr>
          <w:rFonts w:ascii="Consolas" w:hAnsi="Consolas"/>
          <w:color w:val="CCCCCC"/>
          <w:sz w:val="21"/>
          <w:szCs w:val="21"/>
          <w:shd w:val="clear" w:color="auto" w:fill="000000" w:themeFill="text1"/>
          <w:lang w:eastAsia="fr-FR" w:bidi="ar-SA"/>
        </w:rPr>
        <w:t>;</w:t>
      </w:r>
      <w:r w:rsidR="009237A7" w:rsidRPr="009237A7">
        <w:rPr>
          <w:sz w:val="21"/>
          <w:szCs w:val="21"/>
          <w:shd w:val="clear" w:color="auto" w:fill="auto"/>
          <w:lang w:eastAsia="fr-FR" w:bidi="ar-SA"/>
        </w:rPr>
        <w:t>»</w:t>
      </w:r>
      <w:r w:rsidR="009237A7">
        <w:rPr>
          <w:rFonts w:ascii="Consolas" w:hAnsi="Consolas"/>
          <w:color w:val="CCCCCC"/>
          <w:sz w:val="21"/>
          <w:szCs w:val="21"/>
          <w:shd w:val="clear" w:color="auto" w:fill="auto"/>
          <w:lang w:eastAsia="fr-FR" w:bidi="ar-SA"/>
        </w:rPr>
        <w:t xml:space="preserve"> </w:t>
      </w:r>
      <w:r w:rsidR="00FE7907" w:rsidRPr="009237A7">
        <w:rPr>
          <w:sz w:val="21"/>
          <w:szCs w:val="21"/>
          <w:shd w:val="clear" w:color="auto" w:fill="auto"/>
          <w:lang w:eastAsia="fr-FR" w:bidi="ar-SA"/>
        </w:rPr>
        <w:t xml:space="preserve">par </w:t>
      </w:r>
      <w:r w:rsidR="009237A7" w:rsidRPr="009237A7">
        <w:rPr>
          <w:sz w:val="21"/>
          <w:szCs w:val="21"/>
          <w:shd w:val="clear" w:color="auto" w:fill="auto"/>
          <w:lang w:eastAsia="fr-FR" w:bidi="ar-SA"/>
        </w:rPr>
        <w:t>«</w:t>
      </w:r>
      <w:r w:rsidR="009237A7" w:rsidRPr="009237A7">
        <w:rPr>
          <w:rFonts w:ascii="Consolas" w:hAnsi="Consolas"/>
          <w:color w:val="CE9178"/>
          <w:sz w:val="21"/>
          <w:szCs w:val="21"/>
          <w:shd w:val="clear" w:color="auto" w:fill="000000" w:themeFill="text1"/>
          <w:lang w:eastAsia="fr-FR" w:bidi="ar-SA"/>
        </w:rPr>
        <w:t>point(s) sur 16."</w:t>
      </w:r>
      <w:r w:rsidR="009237A7" w:rsidRPr="009237A7">
        <w:rPr>
          <w:rFonts w:ascii="Consolas" w:hAnsi="Consolas"/>
          <w:color w:val="CCCCCC"/>
          <w:sz w:val="21"/>
          <w:szCs w:val="21"/>
          <w:shd w:val="clear" w:color="auto" w:fill="000000" w:themeFill="text1"/>
          <w:lang w:eastAsia="fr-FR" w:bidi="ar-SA"/>
        </w:rPr>
        <w:t>;</w:t>
      </w:r>
      <w:r w:rsidR="009237A7" w:rsidRPr="009237A7">
        <w:rPr>
          <w:sz w:val="21"/>
          <w:szCs w:val="21"/>
          <w:shd w:val="clear" w:color="auto" w:fill="auto"/>
          <w:lang w:eastAsia="fr-FR" w:bidi="ar-SA"/>
        </w:rPr>
        <w:t>»</w:t>
      </w:r>
      <w:r w:rsidR="00844708">
        <w:rPr>
          <w:sz w:val="21"/>
          <w:szCs w:val="21"/>
          <w:shd w:val="clear" w:color="auto" w:fill="auto"/>
          <w:lang w:eastAsia="fr-FR" w:bidi="ar-SA"/>
        </w:rPr>
        <w:t xml:space="preserve"> </w:t>
      </w:r>
      <w:r w:rsidR="00844708" w:rsidRPr="00844708">
        <w:t>en fonction des questions</w:t>
      </w:r>
      <w:r w:rsidR="00B756A4">
        <w:t>. Il faut changer le 16 par le nombre de question</w:t>
      </w:r>
      <w:r w:rsidR="004A59B6">
        <w:t>s</w:t>
      </w:r>
      <w:r w:rsidR="00B756A4">
        <w:t xml:space="preserve"> qui donne des points normaux</w:t>
      </w:r>
      <w:r w:rsidR="005C2C95">
        <w:t xml:space="preserve"> (1 si juste – 0 si faux)</w:t>
      </w:r>
    </w:p>
    <w:p w14:paraId="75F10C11" w14:textId="3CC301AD" w:rsidR="00AC15F9" w:rsidRPr="00844708" w:rsidRDefault="00AC15F9" w:rsidP="00851645">
      <w:pPr>
        <w:rPr>
          <w:lang w:eastAsia="fr-FR" w:bidi="ar-SA"/>
        </w:rPr>
      </w:pPr>
      <w:r>
        <w:t>Il faut bien évidem</w:t>
      </w:r>
      <w:r w:rsidR="004A59B6">
        <w:t>m</w:t>
      </w:r>
      <w:r>
        <w:t>ent</w:t>
      </w:r>
      <w:r w:rsidR="004A59B6">
        <w:t xml:space="preserve"> ne</w:t>
      </w:r>
      <w:r>
        <w:t xml:space="preserve"> pas garder les 2 ligne</w:t>
      </w:r>
      <w:r w:rsidR="004A59B6">
        <w:t>s</w:t>
      </w:r>
      <w:r>
        <w:t xml:space="preserve"> de code dans les 2 cadre</w:t>
      </w:r>
      <w:r w:rsidR="004A59B6">
        <w:t>s</w:t>
      </w:r>
      <w:r>
        <w:t xml:space="preserve"> rouge</w:t>
      </w:r>
      <w:r w:rsidR="004A59B6">
        <w:t>s</w:t>
      </w:r>
      <w:r>
        <w:t xml:space="preserve">, celle qui ne correspond pas </w:t>
      </w:r>
      <w:r w:rsidR="00C361FA">
        <w:t>à</w:t>
      </w:r>
      <w:r>
        <w:t xml:space="preserve"> votre quiz vous l’enlevez</w:t>
      </w:r>
    </w:p>
    <w:p w14:paraId="7EBC012B" w14:textId="230249B5" w:rsidR="00465DC4" w:rsidRDefault="00465DC4" w:rsidP="00356D78">
      <w:pPr>
        <w:spacing w:line="285" w:lineRule="atLeast"/>
        <w:ind w:right="-1248" w:firstLine="0"/>
        <w:rPr>
          <w:rFonts w:eastAsiaTheme="minorHAnsi"/>
          <w:lang w:bidi="ar-SA"/>
        </w:rPr>
      </w:pPr>
    </w:p>
    <w:p w14:paraId="3695F9F3" w14:textId="77777777" w:rsidR="00356D78" w:rsidRDefault="00356D78" w:rsidP="00356D78">
      <w:pPr>
        <w:spacing w:line="285" w:lineRule="atLeast"/>
        <w:ind w:right="-1248" w:firstLine="0"/>
        <w:rPr>
          <w:rFonts w:eastAsiaTheme="minorHAnsi"/>
          <w:lang w:bidi="ar-SA"/>
        </w:rPr>
      </w:pPr>
    </w:p>
    <w:p w14:paraId="53AFCD66" w14:textId="45CBDD08" w:rsidR="00356D78" w:rsidRPr="00356D78" w:rsidRDefault="00356D78" w:rsidP="00356D78">
      <w:pPr>
        <w:spacing w:line="240" w:lineRule="auto"/>
        <w:ind w:firstLine="0"/>
        <w:jc w:val="left"/>
        <w:rPr>
          <w:rFonts w:eastAsiaTheme="minorHAnsi"/>
          <w:lang w:bidi="ar-SA"/>
        </w:rPr>
      </w:pPr>
      <w:r>
        <w:rPr>
          <w:rFonts w:eastAsiaTheme="minorHAnsi"/>
          <w:lang w:bidi="ar-SA"/>
        </w:rPr>
        <w:br w:type="page"/>
      </w:r>
    </w:p>
    <w:p w14:paraId="40A6FF4F" w14:textId="7AA7E5BD" w:rsidR="00465DC4" w:rsidRDefault="00465DC4" w:rsidP="00465DC4">
      <w:pPr>
        <w:pStyle w:val="Titre4"/>
      </w:pPr>
      <w:r>
        <w:lastRenderedPageBreak/>
        <w:t>Les liens</w:t>
      </w:r>
    </w:p>
    <w:p w14:paraId="370FD4BE" w14:textId="4B9E7C50" w:rsidR="00465DC4" w:rsidRDefault="00363A0D" w:rsidP="00465DC4">
      <w:r>
        <w:t xml:space="preserve">Il y a 3 </w:t>
      </w:r>
      <w:r w:rsidR="00A30078">
        <w:t>liens</w:t>
      </w:r>
      <w:r>
        <w:t xml:space="preserve"> </w:t>
      </w:r>
      <w:r w:rsidR="00A30078">
        <w:t>à</w:t>
      </w:r>
      <w:r>
        <w:t xml:space="preserve"> modifier dans le code, il y a</w:t>
      </w:r>
    </w:p>
    <w:p w14:paraId="61D96C2F" w14:textId="73242E9D" w:rsidR="00363A0D" w:rsidRDefault="00363A0D" w:rsidP="00D03E34">
      <w:pPr>
        <w:pStyle w:val="Paragraphedeliste"/>
        <w:numPr>
          <w:ilvl w:val="0"/>
          <w:numId w:val="6"/>
        </w:numPr>
      </w:pPr>
      <w:r>
        <w:t>Le lien en cas de réussite au quiz</w:t>
      </w:r>
    </w:p>
    <w:p w14:paraId="4EF1CAE1" w14:textId="0E0A0244" w:rsidR="00363A0D" w:rsidRDefault="00363A0D" w:rsidP="00D03E34">
      <w:pPr>
        <w:pStyle w:val="Paragraphedeliste"/>
        <w:numPr>
          <w:ilvl w:val="0"/>
          <w:numId w:val="6"/>
        </w:numPr>
      </w:pPr>
      <w:r>
        <w:t>Le lien en cas d’</w:t>
      </w:r>
      <w:r w:rsidR="00A30078">
        <w:t>échecs</w:t>
      </w:r>
    </w:p>
    <w:p w14:paraId="7A909072" w14:textId="59B4D9E4" w:rsidR="00363A0D" w:rsidRDefault="00363A0D" w:rsidP="00D03E34">
      <w:pPr>
        <w:pStyle w:val="Paragraphedeliste"/>
        <w:numPr>
          <w:ilvl w:val="0"/>
          <w:numId w:val="6"/>
        </w:numPr>
      </w:pPr>
      <w:r>
        <w:t xml:space="preserve">Le lien </w:t>
      </w:r>
      <w:r w:rsidR="00A30078">
        <w:t>en cas d’abandon</w:t>
      </w:r>
    </w:p>
    <w:p w14:paraId="69034DCD" w14:textId="406B39B0" w:rsidR="00616E36" w:rsidRDefault="00A30078" w:rsidP="007B1EEC">
      <w:r>
        <w:t xml:space="preserve">Quand c’est un lien vers une page internet rien de plus simple il suffit de prendre le lien internet mais si c’est vers </w:t>
      </w:r>
      <w:r w:rsidR="007B1EEC">
        <w:t>une autre page code alors il faut prendre le lien sur votre poste</w:t>
      </w:r>
    </w:p>
    <w:p w14:paraId="4B19609E" w14:textId="77777777" w:rsidR="00A64FE8" w:rsidRDefault="00A64FE8" w:rsidP="007B1EEC"/>
    <w:p w14:paraId="62EDC43F" w14:textId="3A868409" w:rsidR="00B644CE" w:rsidRDefault="007B1EEC" w:rsidP="00A64FE8">
      <w:r>
        <w:t>Voici les liens que vous devez modifier</w:t>
      </w:r>
      <w:r w:rsidR="00A64FE8">
        <w:t> :</w:t>
      </w:r>
    </w:p>
    <w:p w14:paraId="1DC95D15" w14:textId="48C2FCF7" w:rsidR="00675F7A" w:rsidRDefault="00134E79" w:rsidP="003B0A3D">
      <w:pPr>
        <w:pStyle w:val="Corpsdetexte"/>
        <w:ind w:left="-1560" w:right="-1248" w:firstLine="0"/>
        <w:jc w:val="center"/>
      </w:pPr>
      <w:r>
        <w:rPr>
          <w:noProof/>
        </w:rPr>
        <mc:AlternateContent>
          <mc:Choice Requires="wps">
            <w:drawing>
              <wp:anchor distT="0" distB="0" distL="114300" distR="114300" simplePos="0" relativeHeight="251761152" behindDoc="0" locked="0" layoutInCell="1" allowOverlap="1" wp14:anchorId="6AEEE60D" wp14:editId="7B6F5E2D">
                <wp:simplePos x="0" y="0"/>
                <wp:positionH relativeFrom="margin">
                  <wp:posOffset>287949</wp:posOffset>
                </wp:positionH>
                <wp:positionV relativeFrom="paragraph">
                  <wp:posOffset>1563873</wp:posOffset>
                </wp:positionV>
                <wp:extent cx="1119116" cy="150126"/>
                <wp:effectExtent l="0" t="0" r="24130" b="21590"/>
                <wp:wrapNone/>
                <wp:docPr id="800974836" name="Rectangle 1"/>
                <wp:cNvGraphicFramePr/>
                <a:graphic xmlns:a="http://schemas.openxmlformats.org/drawingml/2006/main">
                  <a:graphicData uri="http://schemas.microsoft.com/office/word/2010/wordprocessingShape">
                    <wps:wsp>
                      <wps:cNvSpPr/>
                      <wps:spPr>
                        <a:xfrm>
                          <a:off x="0" y="0"/>
                          <a:ext cx="1119116" cy="150126"/>
                        </a:xfrm>
                        <a:prstGeom prst="rect">
                          <a:avLst/>
                        </a:prstGeom>
                        <a:noFill/>
                        <a:ln w="127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F5715" id="Rectangle 1" o:spid="_x0000_s1026" style="position:absolute;margin-left:22.65pt;margin-top:123.15pt;width:88.1pt;height:11.8pt;z-index:251761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" filled="f" strokecolor="red" strokeweight="1pt">
                <w10:wrap anchorx="margin"/>
              </v:rect>
            </w:pict>
          </mc:Fallback>
        </mc:AlternateContent>
      </w:r>
      <w:r w:rsidR="003B0A3D">
        <w:rPr>
          <w:noProof/>
        </w:rPr>
        <mc:AlternateContent>
          <mc:Choice Requires="wps">
            <w:drawing>
              <wp:anchor distT="0" distB="0" distL="114300" distR="114300" simplePos="0" relativeHeight="251755008" behindDoc="0" locked="0" layoutInCell="1" allowOverlap="1" wp14:anchorId="4F77E2B3" wp14:editId="52B6C57C">
                <wp:simplePos x="0" y="0"/>
                <wp:positionH relativeFrom="margin">
                  <wp:posOffset>949864</wp:posOffset>
                </wp:positionH>
                <wp:positionV relativeFrom="paragraph">
                  <wp:posOffset>2805818</wp:posOffset>
                </wp:positionV>
                <wp:extent cx="2115403" cy="136477"/>
                <wp:effectExtent l="0" t="0" r="18415" b="16510"/>
                <wp:wrapNone/>
                <wp:docPr id="1569221198" name="Rectangle 1"/>
                <wp:cNvGraphicFramePr/>
                <a:graphic xmlns:a="http://schemas.openxmlformats.org/drawingml/2006/main">
                  <a:graphicData uri="http://schemas.microsoft.com/office/word/2010/wordprocessingShape">
                    <wps:wsp>
                      <wps:cNvSpPr/>
                      <wps:spPr>
                        <a:xfrm>
                          <a:off x="0" y="0"/>
                          <a:ext cx="2115403" cy="136477"/>
                        </a:xfrm>
                        <a:prstGeom prst="rect">
                          <a:avLst/>
                        </a:prstGeom>
                        <a:noFill/>
                        <a:ln w="127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90ED2" id="Rectangle 1" o:spid="_x0000_s1026" style="position:absolute;margin-left:74.8pt;margin-top:220.95pt;width:166.55pt;height:10.75pt;z-index:25175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" filled="f" strokecolor="red" strokeweight="1pt">
                <w10:wrap anchorx="margin"/>
              </v:rect>
            </w:pict>
          </mc:Fallback>
        </mc:AlternateContent>
      </w:r>
      <w:r w:rsidR="00675F7A" w:rsidRPr="00675F7A">
        <w:rPr>
          <w:noProof/>
        </w:rPr>
        <w:drawing>
          <wp:inline distT="0" distB="0" distL="0" distR="0" wp14:anchorId="5D653455" wp14:editId="0CE9717D">
            <wp:extent cx="7199654" cy="3623480"/>
            <wp:effectExtent l="0" t="0" r="1270" b="0"/>
            <wp:docPr id="51320248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02488" name="Image 1" descr="Une image contenant texte, capture d’écran&#10;&#10;Description générée automatiquement"/>
                    <pic:cNvPicPr/>
                  </pic:nvPicPr>
                  <pic:blipFill>
                    <a:blip r:embed="rId26"/>
                    <a:stretch>
                      <a:fillRect/>
                    </a:stretch>
                  </pic:blipFill>
                  <pic:spPr>
                    <a:xfrm>
                      <a:off x="0" y="0"/>
                      <a:ext cx="7217484" cy="3632453"/>
                    </a:xfrm>
                    <a:prstGeom prst="rect">
                      <a:avLst/>
                    </a:prstGeom>
                  </pic:spPr>
                </pic:pic>
              </a:graphicData>
            </a:graphic>
          </wp:inline>
        </w:drawing>
      </w:r>
    </w:p>
    <w:p w14:paraId="3FA8359D" w14:textId="3292DA2B" w:rsidR="00AE712E" w:rsidRDefault="00993C60" w:rsidP="003B0A3D">
      <w:pPr>
        <w:pStyle w:val="Corpsdetexte"/>
        <w:ind w:left="-1560" w:right="-1248" w:firstLine="0"/>
        <w:jc w:val="center"/>
      </w:pPr>
      <w:r>
        <w:rPr>
          <w:noProof/>
        </w:rPr>
        <mc:AlternateContent>
          <mc:Choice Requires="wps">
            <w:drawing>
              <wp:anchor distT="0" distB="0" distL="114300" distR="114300" simplePos="0" relativeHeight="251759104" behindDoc="0" locked="0" layoutInCell="1" allowOverlap="1" wp14:anchorId="1503A312" wp14:editId="405C6FD0">
                <wp:simplePos x="0" y="0"/>
                <wp:positionH relativeFrom="page">
                  <wp:posOffset>2777319</wp:posOffset>
                </wp:positionH>
                <wp:positionV relativeFrom="paragraph">
                  <wp:posOffset>1043153</wp:posOffset>
                </wp:positionV>
                <wp:extent cx="1671500" cy="177421"/>
                <wp:effectExtent l="0" t="0" r="24130" b="13335"/>
                <wp:wrapNone/>
                <wp:docPr id="1586862758" name="Rectangle 1"/>
                <wp:cNvGraphicFramePr/>
                <a:graphic xmlns:a="http://schemas.openxmlformats.org/drawingml/2006/main">
                  <a:graphicData uri="http://schemas.microsoft.com/office/word/2010/wordprocessingShape">
                    <wps:wsp>
                      <wps:cNvSpPr/>
                      <wps:spPr>
                        <a:xfrm>
                          <a:off x="0" y="0"/>
                          <a:ext cx="1671500" cy="177421"/>
                        </a:xfrm>
                        <a:prstGeom prst="rect">
                          <a:avLst/>
                        </a:prstGeom>
                        <a:noFill/>
                        <a:ln w="127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356F7" id="Rectangle 1" o:spid="_x0000_s1026" style="position:absolute;margin-left:218.7pt;margin-top:82.15pt;width:131.6pt;height:13.95pt;z-index:251759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" filled="f" strokecolor="red" strokeweight="1pt">
                <w10:wrap anchorx="page"/>
              </v:rect>
            </w:pict>
          </mc:Fallback>
        </mc:AlternateContent>
      </w:r>
      <w:r w:rsidR="00AE712E" w:rsidRPr="00AE712E">
        <w:rPr>
          <w:noProof/>
        </w:rPr>
        <w:drawing>
          <wp:inline distT="0" distB="0" distL="0" distR="0" wp14:anchorId="55A3D2D8" wp14:editId="25FA7ABA">
            <wp:extent cx="7228284" cy="1583140"/>
            <wp:effectExtent l="0" t="0" r="0" b="0"/>
            <wp:docPr id="8448532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5329" name="Image 1" descr="Une image contenant texte, capture d’écran, Police&#10;&#10;Description générée automatiquement"/>
                    <pic:cNvPicPr/>
                  </pic:nvPicPr>
                  <pic:blipFill>
                    <a:blip r:embed="rId27"/>
                    <a:stretch>
                      <a:fillRect/>
                    </a:stretch>
                  </pic:blipFill>
                  <pic:spPr>
                    <a:xfrm>
                      <a:off x="0" y="0"/>
                      <a:ext cx="7252708" cy="1588489"/>
                    </a:xfrm>
                    <a:prstGeom prst="rect">
                      <a:avLst/>
                    </a:prstGeom>
                  </pic:spPr>
                </pic:pic>
              </a:graphicData>
            </a:graphic>
          </wp:inline>
        </w:drawing>
      </w:r>
    </w:p>
    <w:p w14:paraId="1ABFF4B2" w14:textId="77777777" w:rsidR="00993C60" w:rsidRPr="00A82EE5" w:rsidRDefault="00993C60" w:rsidP="00993C60"/>
    <w:sectPr w:rsidR="00993C60" w:rsidRPr="00A82EE5" w:rsidSect="00D02D83">
      <w:headerReference w:type="even" r:id="rId28"/>
      <w:headerReference w:type="default" r:id="rId29"/>
      <w:headerReference w:type="first" r:id="rId30"/>
      <w:type w:val="continuous"/>
      <w:pgSz w:w="11907" w:h="16839"/>
      <w:pgMar w:top="567" w:right="1418" w:bottom="568" w:left="1814" w:header="720" w:footer="415"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4144A" w14:textId="77777777" w:rsidR="007C62C9" w:rsidRDefault="007C62C9" w:rsidP="00152740">
      <w:r>
        <w:separator/>
      </w:r>
    </w:p>
  </w:endnote>
  <w:endnote w:type="continuationSeparator" w:id="0">
    <w:p w14:paraId="12C32B93" w14:textId="77777777" w:rsidR="007C62C9" w:rsidRDefault="007C62C9" w:rsidP="001527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AC898" w14:textId="77777777" w:rsidR="0010528C" w:rsidRDefault="0010528C" w:rsidP="00152740">
    <w:pPr>
      <w:rPr>
        <w:rStyle w:val="Numrodepage"/>
        <w:szCs w:val="20"/>
      </w:rPr>
    </w:pPr>
    <w:r>
      <w:rPr>
        <w:rStyle w:val="Numrodepage"/>
        <w:szCs w:val="20"/>
      </w:rPr>
      <w:fldChar w:fldCharType="begin"/>
    </w:r>
    <w:r>
      <w:rPr>
        <w:rStyle w:val="Numrodepage"/>
        <w:szCs w:val="20"/>
      </w:rPr>
      <w:instrText xml:space="preserve">PAGE  </w:instrText>
    </w:r>
    <w:r>
      <w:rPr>
        <w:rStyle w:val="Numrodepage"/>
        <w:szCs w:val="20"/>
      </w:rPr>
      <w:fldChar w:fldCharType="separate"/>
    </w:r>
    <w:r>
      <w:rPr>
        <w:rStyle w:val="Numrodepage"/>
        <w:noProof/>
        <w:szCs w:val="20"/>
      </w:rPr>
      <w:t>10</w:t>
    </w:r>
    <w:r>
      <w:rPr>
        <w:rStyle w:val="Numrodepage"/>
        <w:szCs w:val="20"/>
      </w:rPr>
      <w:fldChar w:fldCharType="end"/>
    </w:r>
  </w:p>
  <w:p w14:paraId="763E441C" w14:textId="77777777" w:rsidR="0010528C" w:rsidRDefault="0010528C" w:rsidP="0015274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5AFDF" w14:textId="77777777" w:rsidR="0010528C" w:rsidRDefault="0010528C" w:rsidP="00152740">
    <w:pPr>
      <w:rPr>
        <w:rStyle w:val="Numrodepage"/>
        <w:szCs w:val="20"/>
      </w:rPr>
    </w:pPr>
    <w:r>
      <w:rPr>
        <w:rStyle w:val="Numrodepage"/>
        <w:szCs w:val="20"/>
      </w:rPr>
      <w:fldChar w:fldCharType="begin"/>
    </w:r>
    <w:r>
      <w:rPr>
        <w:rStyle w:val="Numrodepage"/>
        <w:szCs w:val="20"/>
      </w:rPr>
      <w:instrText xml:space="preserve">PAGE  </w:instrText>
    </w:r>
    <w:r>
      <w:rPr>
        <w:rStyle w:val="Numrodepage"/>
        <w:szCs w:val="20"/>
      </w:rPr>
      <w:fldChar w:fldCharType="separate"/>
    </w:r>
    <w:r>
      <w:rPr>
        <w:rStyle w:val="Numrodepage"/>
        <w:noProof/>
        <w:szCs w:val="20"/>
      </w:rPr>
      <w:t>9</w:t>
    </w:r>
    <w:r>
      <w:rPr>
        <w:rStyle w:val="Numrodepage"/>
        <w:szCs w:val="20"/>
      </w:rPr>
      <w:fldChar w:fldCharType="end"/>
    </w:r>
  </w:p>
  <w:p w14:paraId="6028B382" w14:textId="77777777" w:rsidR="0010528C" w:rsidRDefault="0010528C" w:rsidP="0015274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D37B6" w14:textId="77777777" w:rsidR="0010528C" w:rsidRDefault="0010528C" w:rsidP="00152740">
    <w: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47FEF" w14:textId="77777777" w:rsidR="007C62C9" w:rsidRDefault="007C62C9" w:rsidP="00152740">
      <w:r>
        <w:separator/>
      </w:r>
    </w:p>
  </w:footnote>
  <w:footnote w:type="continuationSeparator" w:id="0">
    <w:p w14:paraId="23169088" w14:textId="77777777" w:rsidR="007C62C9" w:rsidRDefault="007C62C9" w:rsidP="00152740">
      <w:r>
        <w:separator/>
      </w:r>
    </w:p>
  </w:footnote>
  <w:footnote w:type="continuationNotice" w:id="1">
    <w:p w14:paraId="07C13AC8" w14:textId="77777777" w:rsidR="007C62C9" w:rsidRPr="009F6125" w:rsidRDefault="007C62C9" w:rsidP="00152740">
      <w:r w:rsidRPr="009F6125">
        <w:t>(</w:t>
      </w:r>
      <w:proofErr w:type="gramStart"/>
      <w:r w:rsidRPr="009F6125">
        <w:t>note</w:t>
      </w:r>
      <w:proofErr w:type="gramEnd"/>
      <w:r w:rsidRPr="009F6125">
        <w:t xml:space="preserve"> de bas de page - suite)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C0813" w14:textId="77777777" w:rsidR="0010528C" w:rsidRDefault="0010528C" w:rsidP="00152740">
    <w:r>
      <w:rPr>
        <w:noProof/>
      </w:rPr>
      <mc:AlternateContent>
        <mc:Choice Requires="wps">
          <w:drawing>
            <wp:anchor distT="0" distB="0" distL="114300" distR="114300" simplePos="0" relativeHeight="251657216" behindDoc="0" locked="1" layoutInCell="0" allowOverlap="1" wp14:anchorId="1EEC76F6" wp14:editId="709C798E">
              <wp:simplePos x="0" y="0"/>
              <wp:positionH relativeFrom="page">
                <wp:posOffset>457200</wp:posOffset>
              </wp:positionH>
              <wp:positionV relativeFrom="page">
                <wp:posOffset>1207770</wp:posOffset>
              </wp:positionV>
              <wp:extent cx="6858000" cy="304800"/>
              <wp:effectExtent l="0" t="0" r="0" b="1905"/>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65C9D6" id="Rectangle 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" o:allowincell="f" fillcolor="#e5e5e5" stroked="f" strokecolor="#e5e5e5">
              <w10:wrap anchorx="page" anchory="page"/>
              <w10:anchorlock/>
            </v:rect>
          </w:pict>
        </mc:Fallback>
      </mc:AlternateContent>
    </w:r>
    <w:r>
      <w:rPr>
        <w:noProof/>
      </w:rPr>
      <mc:AlternateContent>
        <mc:Choice Requires="wps">
          <w:drawing>
            <wp:anchor distT="0" distB="0" distL="114300" distR="114300" simplePos="0" relativeHeight="251658240" behindDoc="0" locked="1" layoutInCell="0" allowOverlap="1" wp14:anchorId="3DF033A6" wp14:editId="42FA32E8">
              <wp:simplePos x="0" y="0"/>
              <wp:positionH relativeFrom="page">
                <wp:posOffset>1844040</wp:posOffset>
              </wp:positionH>
              <wp:positionV relativeFrom="page">
                <wp:posOffset>381000</wp:posOffset>
              </wp:positionV>
              <wp:extent cx="106680" cy="990600"/>
              <wp:effectExtent l="0" t="0" r="1905"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404F671B" w14:textId="77777777" w:rsidR="0010528C" w:rsidRDefault="0010528C" w:rsidP="00152740">
                          <w:r>
                            <w:t>.</w:t>
                          </w:r>
                          <w:r>
                            <w:br/>
                            <w:t>.</w:t>
                          </w:r>
                          <w:r>
                            <w:br/>
                            <w:t>.</w:t>
                          </w:r>
                          <w:r>
                            <w:br/>
                            <w:t>.</w:t>
                          </w:r>
                          <w:r>
                            <w:br/>
                            <w:t>.</w:t>
                          </w:r>
                          <w:r>
                            <w:br/>
                            <w:t>.</w:t>
                          </w:r>
                          <w:r>
                            <w:br/>
                            <w:t>.</w:t>
                          </w:r>
                          <w:r>
                            <w:br/>
                            <w:t>.</w:t>
                          </w:r>
                          <w:r>
                            <w:br/>
                            <w:t>.</w:t>
                          </w:r>
                        </w:p>
                        <w:p w14:paraId="4133596A" w14:textId="77777777" w:rsidR="0010528C" w:rsidRDefault="0010528C" w:rsidP="0015274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F033A6" id="Rectangle 2" o:spid="_x0000_s1029" style="position:absolute;left:0;text-align:left;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" o:allowincell="f" filled="f" stroked="f" strokecolor="white" strokeweight="6pt">
              <v:textbox inset="0,0,0,0">
                <w:txbxContent>
                  <w:p w14:paraId="404F671B" w14:textId="77777777" w:rsidR="0010528C" w:rsidRDefault="0010528C" w:rsidP="00152740">
                    <w:r>
                      <w:t>.</w:t>
                    </w:r>
                    <w:r>
                      <w:br/>
                      <w:t>.</w:t>
                    </w:r>
                    <w:r>
                      <w:br/>
                      <w:t>.</w:t>
                    </w:r>
                    <w:r>
                      <w:br/>
                      <w:t>.</w:t>
                    </w:r>
                    <w:r>
                      <w:br/>
                      <w:t>.</w:t>
                    </w:r>
                    <w:r>
                      <w:br/>
                      <w:t>.</w:t>
                    </w:r>
                    <w:r>
                      <w:br/>
                      <w:t>.</w:t>
                    </w:r>
                    <w:r>
                      <w:br/>
                      <w:t>.</w:t>
                    </w:r>
                    <w:r>
                      <w:br/>
                      <w:t>.</w:t>
                    </w:r>
                  </w:p>
                  <w:p w14:paraId="4133596A" w14:textId="77777777" w:rsidR="0010528C" w:rsidRDefault="0010528C" w:rsidP="00152740"/>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15C11" w14:textId="77777777" w:rsidR="0010528C" w:rsidRDefault="0010528C" w:rsidP="00152740">
    <w:r>
      <w: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33D16" w14:textId="77777777" w:rsidR="0010528C" w:rsidRDefault="0010528C" w:rsidP="0015274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61DB" w14:textId="77777777" w:rsidR="0010528C" w:rsidRDefault="0010528C" w:rsidP="0015274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3B899" w14:textId="77777777" w:rsidR="0010528C" w:rsidRDefault="0010528C" w:rsidP="0015274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pStyle w:val="Listepuces"/>
      <w:lvlText w:val="*"/>
      <w:lvlJc w:val="left"/>
      <w:pPr>
        <w:ind w:left="0" w:firstLine="0"/>
      </w:pPr>
    </w:lvl>
  </w:abstractNum>
  <w:abstractNum w:abstractNumId="1" w15:restartNumberingAfterBreak="0">
    <w:nsid w:val="14B805DF"/>
    <w:multiLevelType w:val="hybridMultilevel"/>
    <w:tmpl w:val="C1B0042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27E23796"/>
    <w:multiLevelType w:val="hybridMultilevel"/>
    <w:tmpl w:val="2244D1BC"/>
    <w:lvl w:ilvl="0" w:tplc="1D86E0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A4E2A70"/>
    <w:multiLevelType w:val="hybridMultilevel"/>
    <w:tmpl w:val="A25E64C8"/>
    <w:lvl w:ilvl="0" w:tplc="0B66A024">
      <w:start w:val="2"/>
      <w:numFmt w:val="upperLetter"/>
      <w:lvlText w:val="%1."/>
      <w:lvlJc w:val="left"/>
      <w:pPr>
        <w:ind w:left="1080" w:hanging="360"/>
      </w:pPr>
      <w:rPr>
        <w:rFonts w:hint="default"/>
        <w:b/>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5784388"/>
    <w:multiLevelType w:val="hybridMultilevel"/>
    <w:tmpl w:val="DF94E044"/>
    <w:lvl w:ilvl="0" w:tplc="E8EC47F8">
      <w:start w:val="2"/>
      <w:numFmt w:val="upperLetter"/>
      <w:lvlText w:val="%1."/>
      <w:lvlJc w:val="left"/>
      <w:pPr>
        <w:ind w:left="1080" w:hanging="360"/>
      </w:pPr>
      <w:rPr>
        <w:rFonts w:hint="default"/>
        <w:b/>
        <w:sz w:val="20"/>
        <w:szCs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9806662"/>
    <w:multiLevelType w:val="hybridMultilevel"/>
    <w:tmpl w:val="282A30FE"/>
    <w:lvl w:ilvl="0" w:tplc="040C0001">
      <w:start w:val="1"/>
      <w:numFmt w:val="bullet"/>
      <w:lvlText w:val=""/>
      <w:lvlJc w:val="left"/>
      <w:pPr>
        <w:ind w:left="1506" w:hanging="360"/>
      </w:pPr>
      <w:rPr>
        <w:rFonts w:ascii="Symbol" w:hAnsi="Symbol" w:hint="default"/>
      </w:rPr>
    </w:lvl>
    <w:lvl w:ilvl="1" w:tplc="040C0003" w:tentative="1">
      <w:start w:val="1"/>
      <w:numFmt w:val="bullet"/>
      <w:lvlText w:val="o"/>
      <w:lvlJc w:val="left"/>
      <w:pPr>
        <w:ind w:left="2226" w:hanging="360"/>
      </w:pPr>
      <w:rPr>
        <w:rFonts w:ascii="Courier New" w:hAnsi="Courier New" w:cs="Courier New" w:hint="default"/>
      </w:rPr>
    </w:lvl>
    <w:lvl w:ilvl="2" w:tplc="040C0005" w:tentative="1">
      <w:start w:val="1"/>
      <w:numFmt w:val="bullet"/>
      <w:lvlText w:val=""/>
      <w:lvlJc w:val="left"/>
      <w:pPr>
        <w:ind w:left="2946" w:hanging="360"/>
      </w:pPr>
      <w:rPr>
        <w:rFonts w:ascii="Wingdings" w:hAnsi="Wingdings" w:hint="default"/>
      </w:rPr>
    </w:lvl>
    <w:lvl w:ilvl="3" w:tplc="040C0001" w:tentative="1">
      <w:start w:val="1"/>
      <w:numFmt w:val="bullet"/>
      <w:lvlText w:val=""/>
      <w:lvlJc w:val="left"/>
      <w:pPr>
        <w:ind w:left="3666" w:hanging="360"/>
      </w:pPr>
      <w:rPr>
        <w:rFonts w:ascii="Symbol" w:hAnsi="Symbol" w:hint="default"/>
      </w:rPr>
    </w:lvl>
    <w:lvl w:ilvl="4" w:tplc="040C0003" w:tentative="1">
      <w:start w:val="1"/>
      <w:numFmt w:val="bullet"/>
      <w:lvlText w:val="o"/>
      <w:lvlJc w:val="left"/>
      <w:pPr>
        <w:ind w:left="4386" w:hanging="360"/>
      </w:pPr>
      <w:rPr>
        <w:rFonts w:ascii="Courier New" w:hAnsi="Courier New" w:cs="Courier New" w:hint="default"/>
      </w:rPr>
    </w:lvl>
    <w:lvl w:ilvl="5" w:tplc="040C0005" w:tentative="1">
      <w:start w:val="1"/>
      <w:numFmt w:val="bullet"/>
      <w:lvlText w:val=""/>
      <w:lvlJc w:val="left"/>
      <w:pPr>
        <w:ind w:left="5106" w:hanging="360"/>
      </w:pPr>
      <w:rPr>
        <w:rFonts w:ascii="Wingdings" w:hAnsi="Wingdings" w:hint="default"/>
      </w:rPr>
    </w:lvl>
    <w:lvl w:ilvl="6" w:tplc="040C0001" w:tentative="1">
      <w:start w:val="1"/>
      <w:numFmt w:val="bullet"/>
      <w:lvlText w:val=""/>
      <w:lvlJc w:val="left"/>
      <w:pPr>
        <w:ind w:left="5826" w:hanging="360"/>
      </w:pPr>
      <w:rPr>
        <w:rFonts w:ascii="Symbol" w:hAnsi="Symbol" w:hint="default"/>
      </w:rPr>
    </w:lvl>
    <w:lvl w:ilvl="7" w:tplc="040C0003" w:tentative="1">
      <w:start w:val="1"/>
      <w:numFmt w:val="bullet"/>
      <w:lvlText w:val="o"/>
      <w:lvlJc w:val="left"/>
      <w:pPr>
        <w:ind w:left="6546" w:hanging="360"/>
      </w:pPr>
      <w:rPr>
        <w:rFonts w:ascii="Courier New" w:hAnsi="Courier New" w:cs="Courier New" w:hint="default"/>
      </w:rPr>
    </w:lvl>
    <w:lvl w:ilvl="8" w:tplc="040C0005" w:tentative="1">
      <w:start w:val="1"/>
      <w:numFmt w:val="bullet"/>
      <w:lvlText w:val=""/>
      <w:lvlJc w:val="left"/>
      <w:pPr>
        <w:ind w:left="7266" w:hanging="360"/>
      </w:pPr>
      <w:rPr>
        <w:rFonts w:ascii="Wingdings" w:hAnsi="Wingdings" w:hint="default"/>
      </w:rPr>
    </w:lvl>
  </w:abstractNum>
  <w:abstractNum w:abstractNumId="7" w15:restartNumberingAfterBreak="0">
    <w:nsid w:val="54352C60"/>
    <w:multiLevelType w:val="hybridMultilevel"/>
    <w:tmpl w:val="2BE4245C"/>
    <w:lvl w:ilvl="0" w:tplc="870E843A">
      <w:start w:val="1"/>
      <w:numFmt w:val="upperLetter"/>
      <w:lvlText w:val="%1."/>
      <w:lvlJc w:val="left"/>
      <w:pPr>
        <w:ind w:left="1080" w:hanging="360"/>
      </w:pPr>
      <w:rPr>
        <w:rFonts w:hint="default"/>
        <w:b/>
        <w:sz w:val="20"/>
        <w:szCs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4E51196"/>
    <w:multiLevelType w:val="hybridMultilevel"/>
    <w:tmpl w:val="43C8B3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649689B"/>
    <w:multiLevelType w:val="hybridMultilevel"/>
    <w:tmpl w:val="F0CA3CBE"/>
    <w:lvl w:ilvl="0" w:tplc="040C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568B60CA"/>
    <w:multiLevelType w:val="hybridMultilevel"/>
    <w:tmpl w:val="158627A0"/>
    <w:lvl w:ilvl="0" w:tplc="7870D3E2">
      <w:start w:val="1"/>
      <w:numFmt w:val="bullet"/>
      <w:pStyle w:val="Titre3"/>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64416591"/>
    <w:multiLevelType w:val="hybridMultilevel"/>
    <w:tmpl w:val="786A1AB2"/>
    <w:lvl w:ilvl="0" w:tplc="990A87CA">
      <w:start w:val="1"/>
      <w:numFmt w:val="upperLetter"/>
      <w:lvlText w:val="%1."/>
      <w:lvlJc w:val="left"/>
      <w:pPr>
        <w:ind w:left="1080" w:hanging="360"/>
      </w:pPr>
      <w:rPr>
        <w:rFonts w:hint="default"/>
        <w:b/>
        <w:sz w:val="20"/>
        <w:szCs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83512FA"/>
    <w:multiLevelType w:val="hybridMultilevel"/>
    <w:tmpl w:val="61E030BC"/>
    <w:lvl w:ilvl="0" w:tplc="03DA3AE0">
      <w:start w:val="1"/>
      <w:numFmt w:val="upperLetter"/>
      <w:lvlText w:val="%1."/>
      <w:lvlJc w:val="left"/>
      <w:pPr>
        <w:ind w:left="1080" w:hanging="360"/>
      </w:pPr>
      <w:rPr>
        <w:rFonts w:hint="default"/>
        <w:b/>
        <w:sz w:val="20"/>
        <w:szCs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A131D82"/>
    <w:multiLevelType w:val="hybridMultilevel"/>
    <w:tmpl w:val="48122AAC"/>
    <w:lvl w:ilvl="0" w:tplc="D08C3D1C">
      <w:start w:val="1"/>
      <w:numFmt w:val="upperLetter"/>
      <w:lvlText w:val="%1."/>
      <w:lvlJc w:val="left"/>
      <w:pPr>
        <w:ind w:left="1080" w:hanging="360"/>
      </w:pPr>
      <w:rPr>
        <w:rFonts w:hint="default"/>
        <w:b/>
        <w:sz w:val="20"/>
        <w:szCs w:val="2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7E497ECA"/>
    <w:multiLevelType w:val="hybridMultilevel"/>
    <w:tmpl w:val="E9866D8E"/>
    <w:lvl w:ilvl="0" w:tplc="040C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2073232894">
    <w:abstractNumId w:val="0"/>
    <w:lvlOverride w:ilvl="0">
      <w:lvl w:ilvl="0">
        <w:numFmt w:val="bullet"/>
        <w:pStyle w:val="Listepuces"/>
        <w:lvlText w:val=""/>
        <w:legacy w:legacy="1" w:legacySpace="0" w:legacyIndent="360"/>
        <w:lvlJc w:val="left"/>
        <w:pPr>
          <w:ind w:left="0" w:hanging="360"/>
        </w:pPr>
        <w:rPr>
          <w:rFonts w:ascii="Wingdings" w:hAnsi="Wingdings" w:hint="default"/>
          <w:sz w:val="12"/>
        </w:rPr>
      </w:lvl>
    </w:lvlOverride>
  </w:num>
  <w:num w:numId="2" w16cid:durableId="19252633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4280977">
    <w:abstractNumId w:val="10"/>
  </w:num>
  <w:num w:numId="4" w16cid:durableId="1860074660">
    <w:abstractNumId w:val="13"/>
  </w:num>
  <w:num w:numId="5" w16cid:durableId="67459270">
    <w:abstractNumId w:val="12"/>
  </w:num>
  <w:num w:numId="6" w16cid:durableId="1938979983">
    <w:abstractNumId w:val="3"/>
  </w:num>
  <w:num w:numId="7" w16cid:durableId="890576272">
    <w:abstractNumId w:val="11"/>
  </w:num>
  <w:num w:numId="8" w16cid:durableId="2120755934">
    <w:abstractNumId w:val="7"/>
  </w:num>
  <w:num w:numId="9" w16cid:durableId="671952726">
    <w:abstractNumId w:val="5"/>
  </w:num>
  <w:num w:numId="10" w16cid:durableId="1098210775">
    <w:abstractNumId w:val="4"/>
  </w:num>
  <w:num w:numId="11" w16cid:durableId="499273358">
    <w:abstractNumId w:val="8"/>
  </w:num>
  <w:num w:numId="12" w16cid:durableId="1414624907">
    <w:abstractNumId w:val="9"/>
  </w:num>
  <w:num w:numId="13" w16cid:durableId="1290740991">
    <w:abstractNumId w:val="14"/>
  </w:num>
  <w:num w:numId="14" w16cid:durableId="1044520464">
    <w:abstractNumId w:val="1"/>
  </w:num>
  <w:num w:numId="15" w16cid:durableId="2063602080">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64" w:dllVersion="6" w:nlCheck="1" w:checkStyle="1"/>
  <w:activeWritingStyle w:appName="MSWord" w:lang="fr-FR" w:vendorID="64" w:dllVersion="6" w:nlCheck="1" w:checkStyle="1"/>
  <w:activeWritingStyle w:appName="MSWord" w:lang="fr-FR" w:vendorID="64" w:dllVersion="0" w:nlCheck="1" w:checkStyle="0"/>
  <w:activeWritingStyle w:appName="MSWord" w:lang="en-GB" w:vendorID="64" w:dllVersion="0" w:nlCheck="1" w:checkStyle="0"/>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57"/>
  <w:hyphenationZone w:val="425"/>
  <w:evenAndOddHeaders/>
  <w:drawingGridHorizontalSpacing w:val="110"/>
  <w:drawingGridVerticalSpacing w:val="187"/>
  <w:displayHorizontalDrawingGridEvery w:val="2"/>
  <w:doNotShadeFormData/>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007"/>
    <w:rsid w:val="00000065"/>
    <w:rsid w:val="000008A7"/>
    <w:rsid w:val="000017B1"/>
    <w:rsid w:val="0000190C"/>
    <w:rsid w:val="0000307F"/>
    <w:rsid w:val="00004C95"/>
    <w:rsid w:val="00004E0F"/>
    <w:rsid w:val="00007318"/>
    <w:rsid w:val="000109E4"/>
    <w:rsid w:val="00011594"/>
    <w:rsid w:val="00011820"/>
    <w:rsid w:val="000154CD"/>
    <w:rsid w:val="000169AF"/>
    <w:rsid w:val="00016D1E"/>
    <w:rsid w:val="00017CD3"/>
    <w:rsid w:val="0002059E"/>
    <w:rsid w:val="000208C4"/>
    <w:rsid w:val="00020E71"/>
    <w:rsid w:val="00021586"/>
    <w:rsid w:val="000226E1"/>
    <w:rsid w:val="00024632"/>
    <w:rsid w:val="000250EE"/>
    <w:rsid w:val="000268CC"/>
    <w:rsid w:val="00027C84"/>
    <w:rsid w:val="000311A6"/>
    <w:rsid w:val="000347A0"/>
    <w:rsid w:val="00035ED5"/>
    <w:rsid w:val="000363EA"/>
    <w:rsid w:val="00037450"/>
    <w:rsid w:val="00042963"/>
    <w:rsid w:val="000432DF"/>
    <w:rsid w:val="000436C8"/>
    <w:rsid w:val="00045413"/>
    <w:rsid w:val="00046D5B"/>
    <w:rsid w:val="00046D8C"/>
    <w:rsid w:val="00051BCB"/>
    <w:rsid w:val="00052DE9"/>
    <w:rsid w:val="00052EBD"/>
    <w:rsid w:val="00054985"/>
    <w:rsid w:val="000566D4"/>
    <w:rsid w:val="000615A0"/>
    <w:rsid w:val="000624AF"/>
    <w:rsid w:val="000645A9"/>
    <w:rsid w:val="000647B2"/>
    <w:rsid w:val="0006725F"/>
    <w:rsid w:val="00067B3F"/>
    <w:rsid w:val="00070D2D"/>
    <w:rsid w:val="00071BC7"/>
    <w:rsid w:val="00071D08"/>
    <w:rsid w:val="00072D23"/>
    <w:rsid w:val="000730D8"/>
    <w:rsid w:val="0007327C"/>
    <w:rsid w:val="00073981"/>
    <w:rsid w:val="00074561"/>
    <w:rsid w:val="00075011"/>
    <w:rsid w:val="0007540B"/>
    <w:rsid w:val="00076224"/>
    <w:rsid w:val="00081593"/>
    <w:rsid w:val="00081D36"/>
    <w:rsid w:val="000823E0"/>
    <w:rsid w:val="000833EB"/>
    <w:rsid w:val="00087299"/>
    <w:rsid w:val="00090855"/>
    <w:rsid w:val="000945E8"/>
    <w:rsid w:val="000966B2"/>
    <w:rsid w:val="00096D8B"/>
    <w:rsid w:val="00096DC0"/>
    <w:rsid w:val="000973BD"/>
    <w:rsid w:val="00097477"/>
    <w:rsid w:val="000979DE"/>
    <w:rsid w:val="000A1C10"/>
    <w:rsid w:val="000A302B"/>
    <w:rsid w:val="000A344D"/>
    <w:rsid w:val="000A3A51"/>
    <w:rsid w:val="000A6746"/>
    <w:rsid w:val="000B2033"/>
    <w:rsid w:val="000B2ADA"/>
    <w:rsid w:val="000B3F1B"/>
    <w:rsid w:val="000B453A"/>
    <w:rsid w:val="000C26BF"/>
    <w:rsid w:val="000C28F9"/>
    <w:rsid w:val="000C4DDD"/>
    <w:rsid w:val="000C4E77"/>
    <w:rsid w:val="000C5A01"/>
    <w:rsid w:val="000C5B4E"/>
    <w:rsid w:val="000C5C9D"/>
    <w:rsid w:val="000C74AD"/>
    <w:rsid w:val="000C7911"/>
    <w:rsid w:val="000C7B99"/>
    <w:rsid w:val="000D1C03"/>
    <w:rsid w:val="000D2E6C"/>
    <w:rsid w:val="000D476B"/>
    <w:rsid w:val="000D6455"/>
    <w:rsid w:val="000D679B"/>
    <w:rsid w:val="000D6994"/>
    <w:rsid w:val="000D6DD1"/>
    <w:rsid w:val="000E20A3"/>
    <w:rsid w:val="000E2459"/>
    <w:rsid w:val="000E2C1E"/>
    <w:rsid w:val="000E2CE8"/>
    <w:rsid w:val="000E4027"/>
    <w:rsid w:val="000E443E"/>
    <w:rsid w:val="000E6E4E"/>
    <w:rsid w:val="000E736F"/>
    <w:rsid w:val="000F3FD2"/>
    <w:rsid w:val="000F510A"/>
    <w:rsid w:val="000F584E"/>
    <w:rsid w:val="000F61A7"/>
    <w:rsid w:val="000F66BD"/>
    <w:rsid w:val="00101B3A"/>
    <w:rsid w:val="00103494"/>
    <w:rsid w:val="00105026"/>
    <w:rsid w:val="0010528C"/>
    <w:rsid w:val="001053B9"/>
    <w:rsid w:val="00105EA1"/>
    <w:rsid w:val="0011093E"/>
    <w:rsid w:val="00111D48"/>
    <w:rsid w:val="001122A1"/>
    <w:rsid w:val="00113D3F"/>
    <w:rsid w:val="00114A30"/>
    <w:rsid w:val="0011559A"/>
    <w:rsid w:val="0011592A"/>
    <w:rsid w:val="00115D01"/>
    <w:rsid w:val="00120A91"/>
    <w:rsid w:val="001224EC"/>
    <w:rsid w:val="0012373B"/>
    <w:rsid w:val="00123C1D"/>
    <w:rsid w:val="00124CD2"/>
    <w:rsid w:val="00124D19"/>
    <w:rsid w:val="00125DF0"/>
    <w:rsid w:val="00126D5D"/>
    <w:rsid w:val="0012745B"/>
    <w:rsid w:val="00127D3B"/>
    <w:rsid w:val="00130FF4"/>
    <w:rsid w:val="00131D59"/>
    <w:rsid w:val="00132060"/>
    <w:rsid w:val="0013229D"/>
    <w:rsid w:val="00133919"/>
    <w:rsid w:val="00134CAE"/>
    <w:rsid w:val="00134E79"/>
    <w:rsid w:val="00135FAA"/>
    <w:rsid w:val="0013623C"/>
    <w:rsid w:val="0014009D"/>
    <w:rsid w:val="001408FC"/>
    <w:rsid w:val="00140C28"/>
    <w:rsid w:val="00142787"/>
    <w:rsid w:val="0014488B"/>
    <w:rsid w:val="0015161A"/>
    <w:rsid w:val="0015234D"/>
    <w:rsid w:val="00152740"/>
    <w:rsid w:val="00152990"/>
    <w:rsid w:val="00154146"/>
    <w:rsid w:val="001548B5"/>
    <w:rsid w:val="001563BD"/>
    <w:rsid w:val="001564E5"/>
    <w:rsid w:val="00156809"/>
    <w:rsid w:val="001600A5"/>
    <w:rsid w:val="001602EE"/>
    <w:rsid w:val="00161F45"/>
    <w:rsid w:val="00162E14"/>
    <w:rsid w:val="0016321A"/>
    <w:rsid w:val="00163680"/>
    <w:rsid w:val="00163721"/>
    <w:rsid w:val="00164089"/>
    <w:rsid w:val="00164FF0"/>
    <w:rsid w:val="00165A2C"/>
    <w:rsid w:val="0016649F"/>
    <w:rsid w:val="0016650C"/>
    <w:rsid w:val="00166F4D"/>
    <w:rsid w:val="00170EFD"/>
    <w:rsid w:val="00171DE1"/>
    <w:rsid w:val="001734F7"/>
    <w:rsid w:val="00176661"/>
    <w:rsid w:val="00177E7B"/>
    <w:rsid w:val="0018198F"/>
    <w:rsid w:val="00184319"/>
    <w:rsid w:val="00184544"/>
    <w:rsid w:val="00187035"/>
    <w:rsid w:val="001915C0"/>
    <w:rsid w:val="00193356"/>
    <w:rsid w:val="001940F5"/>
    <w:rsid w:val="0019497F"/>
    <w:rsid w:val="001956C8"/>
    <w:rsid w:val="00195D5C"/>
    <w:rsid w:val="001960FD"/>
    <w:rsid w:val="001976CB"/>
    <w:rsid w:val="001A0267"/>
    <w:rsid w:val="001A0CA9"/>
    <w:rsid w:val="001A195A"/>
    <w:rsid w:val="001A1B52"/>
    <w:rsid w:val="001A1D50"/>
    <w:rsid w:val="001A25F2"/>
    <w:rsid w:val="001A3E40"/>
    <w:rsid w:val="001A42C0"/>
    <w:rsid w:val="001A504D"/>
    <w:rsid w:val="001A628E"/>
    <w:rsid w:val="001A671A"/>
    <w:rsid w:val="001B0B34"/>
    <w:rsid w:val="001B36C3"/>
    <w:rsid w:val="001B3975"/>
    <w:rsid w:val="001B3FF6"/>
    <w:rsid w:val="001B60DD"/>
    <w:rsid w:val="001C164F"/>
    <w:rsid w:val="001C2633"/>
    <w:rsid w:val="001C2C06"/>
    <w:rsid w:val="001C5CFC"/>
    <w:rsid w:val="001C6964"/>
    <w:rsid w:val="001D232D"/>
    <w:rsid w:val="001D3182"/>
    <w:rsid w:val="001D3E05"/>
    <w:rsid w:val="001D4044"/>
    <w:rsid w:val="001D4600"/>
    <w:rsid w:val="001D52A9"/>
    <w:rsid w:val="001D69FA"/>
    <w:rsid w:val="001D6F1B"/>
    <w:rsid w:val="001E0CC7"/>
    <w:rsid w:val="001E1F8E"/>
    <w:rsid w:val="001E3CF9"/>
    <w:rsid w:val="001E4186"/>
    <w:rsid w:val="001E504B"/>
    <w:rsid w:val="001E6528"/>
    <w:rsid w:val="001F188B"/>
    <w:rsid w:val="001F1936"/>
    <w:rsid w:val="001F2321"/>
    <w:rsid w:val="001F31F2"/>
    <w:rsid w:val="00201098"/>
    <w:rsid w:val="0020120B"/>
    <w:rsid w:val="0020136E"/>
    <w:rsid w:val="00201E42"/>
    <w:rsid w:val="002022BE"/>
    <w:rsid w:val="0020230A"/>
    <w:rsid w:val="00202901"/>
    <w:rsid w:val="0020341D"/>
    <w:rsid w:val="002040FA"/>
    <w:rsid w:val="00205B2F"/>
    <w:rsid w:val="00205B47"/>
    <w:rsid w:val="002108EE"/>
    <w:rsid w:val="00211A59"/>
    <w:rsid w:val="002121E1"/>
    <w:rsid w:val="0021559A"/>
    <w:rsid w:val="00217480"/>
    <w:rsid w:val="00220742"/>
    <w:rsid w:val="00222C57"/>
    <w:rsid w:val="00223E8C"/>
    <w:rsid w:val="00237C74"/>
    <w:rsid w:val="0024194F"/>
    <w:rsid w:val="00243EBB"/>
    <w:rsid w:val="0024497D"/>
    <w:rsid w:val="0024614C"/>
    <w:rsid w:val="002506B8"/>
    <w:rsid w:val="00250899"/>
    <w:rsid w:val="002509BA"/>
    <w:rsid w:val="00250D14"/>
    <w:rsid w:val="00250EFC"/>
    <w:rsid w:val="0025262B"/>
    <w:rsid w:val="002528CD"/>
    <w:rsid w:val="00253339"/>
    <w:rsid w:val="00253444"/>
    <w:rsid w:val="0025701F"/>
    <w:rsid w:val="0025760A"/>
    <w:rsid w:val="002622B2"/>
    <w:rsid w:val="00262D11"/>
    <w:rsid w:val="00263D93"/>
    <w:rsid w:val="00266AA8"/>
    <w:rsid w:val="00271BAE"/>
    <w:rsid w:val="00271D96"/>
    <w:rsid w:val="00272ADE"/>
    <w:rsid w:val="002770F1"/>
    <w:rsid w:val="00277AAA"/>
    <w:rsid w:val="00282649"/>
    <w:rsid w:val="0028398F"/>
    <w:rsid w:val="00283CAD"/>
    <w:rsid w:val="00283F6E"/>
    <w:rsid w:val="00284511"/>
    <w:rsid w:val="00291401"/>
    <w:rsid w:val="00291F57"/>
    <w:rsid w:val="0029291C"/>
    <w:rsid w:val="00292E06"/>
    <w:rsid w:val="0029365D"/>
    <w:rsid w:val="002954F3"/>
    <w:rsid w:val="002967B1"/>
    <w:rsid w:val="00297BC7"/>
    <w:rsid w:val="002A258F"/>
    <w:rsid w:val="002A2F4F"/>
    <w:rsid w:val="002A3321"/>
    <w:rsid w:val="002A3740"/>
    <w:rsid w:val="002A72D1"/>
    <w:rsid w:val="002B06A2"/>
    <w:rsid w:val="002B2EB0"/>
    <w:rsid w:val="002B404A"/>
    <w:rsid w:val="002B52FA"/>
    <w:rsid w:val="002B60C5"/>
    <w:rsid w:val="002B6EE9"/>
    <w:rsid w:val="002B7880"/>
    <w:rsid w:val="002C0086"/>
    <w:rsid w:val="002C05D6"/>
    <w:rsid w:val="002C31CA"/>
    <w:rsid w:val="002C4034"/>
    <w:rsid w:val="002C7CFB"/>
    <w:rsid w:val="002D07A9"/>
    <w:rsid w:val="002D0A9A"/>
    <w:rsid w:val="002D1A65"/>
    <w:rsid w:val="002D2054"/>
    <w:rsid w:val="002D2E38"/>
    <w:rsid w:val="002D3ACD"/>
    <w:rsid w:val="002D430B"/>
    <w:rsid w:val="002D659E"/>
    <w:rsid w:val="002D7F88"/>
    <w:rsid w:val="002E0BE8"/>
    <w:rsid w:val="002E0D89"/>
    <w:rsid w:val="002E527C"/>
    <w:rsid w:val="002E5A2C"/>
    <w:rsid w:val="002E7A25"/>
    <w:rsid w:val="002F0846"/>
    <w:rsid w:val="002F1CFD"/>
    <w:rsid w:val="002F2CD3"/>
    <w:rsid w:val="002F2F5B"/>
    <w:rsid w:val="002F3247"/>
    <w:rsid w:val="002F55A5"/>
    <w:rsid w:val="002F5767"/>
    <w:rsid w:val="00300A68"/>
    <w:rsid w:val="003047BC"/>
    <w:rsid w:val="0030616E"/>
    <w:rsid w:val="00307B45"/>
    <w:rsid w:val="003116DE"/>
    <w:rsid w:val="003128EC"/>
    <w:rsid w:val="0031306A"/>
    <w:rsid w:val="00313998"/>
    <w:rsid w:val="0031417C"/>
    <w:rsid w:val="003149F2"/>
    <w:rsid w:val="00314B71"/>
    <w:rsid w:val="00316220"/>
    <w:rsid w:val="0031753C"/>
    <w:rsid w:val="003179FD"/>
    <w:rsid w:val="00322FDE"/>
    <w:rsid w:val="00323BFF"/>
    <w:rsid w:val="00324778"/>
    <w:rsid w:val="003271DC"/>
    <w:rsid w:val="00330BF6"/>
    <w:rsid w:val="00330CA9"/>
    <w:rsid w:val="00331577"/>
    <w:rsid w:val="00333499"/>
    <w:rsid w:val="0033407E"/>
    <w:rsid w:val="00335C9B"/>
    <w:rsid w:val="00335D04"/>
    <w:rsid w:val="00336A1E"/>
    <w:rsid w:val="0034396E"/>
    <w:rsid w:val="00344124"/>
    <w:rsid w:val="0034528B"/>
    <w:rsid w:val="003458C7"/>
    <w:rsid w:val="00346A4C"/>
    <w:rsid w:val="00346E77"/>
    <w:rsid w:val="00347D15"/>
    <w:rsid w:val="003501DB"/>
    <w:rsid w:val="00351DD3"/>
    <w:rsid w:val="00352B9F"/>
    <w:rsid w:val="00352C7F"/>
    <w:rsid w:val="00354609"/>
    <w:rsid w:val="00356D78"/>
    <w:rsid w:val="00363A0D"/>
    <w:rsid w:val="0036677C"/>
    <w:rsid w:val="003669CA"/>
    <w:rsid w:val="00367444"/>
    <w:rsid w:val="003675AF"/>
    <w:rsid w:val="0037075F"/>
    <w:rsid w:val="00370BF0"/>
    <w:rsid w:val="00372D11"/>
    <w:rsid w:val="00372F8A"/>
    <w:rsid w:val="003807B0"/>
    <w:rsid w:val="0038115C"/>
    <w:rsid w:val="00381C79"/>
    <w:rsid w:val="00382D89"/>
    <w:rsid w:val="003854F6"/>
    <w:rsid w:val="0038734E"/>
    <w:rsid w:val="00387FB7"/>
    <w:rsid w:val="00390505"/>
    <w:rsid w:val="00390D5F"/>
    <w:rsid w:val="00390FCD"/>
    <w:rsid w:val="003920A4"/>
    <w:rsid w:val="003961A7"/>
    <w:rsid w:val="003A10C8"/>
    <w:rsid w:val="003A1267"/>
    <w:rsid w:val="003A2E7B"/>
    <w:rsid w:val="003A3041"/>
    <w:rsid w:val="003A4D2C"/>
    <w:rsid w:val="003A5290"/>
    <w:rsid w:val="003A60C5"/>
    <w:rsid w:val="003A60ED"/>
    <w:rsid w:val="003A7006"/>
    <w:rsid w:val="003B0A3D"/>
    <w:rsid w:val="003B17E2"/>
    <w:rsid w:val="003B289D"/>
    <w:rsid w:val="003B3132"/>
    <w:rsid w:val="003B51E4"/>
    <w:rsid w:val="003B59E9"/>
    <w:rsid w:val="003B6761"/>
    <w:rsid w:val="003C07E0"/>
    <w:rsid w:val="003C0C95"/>
    <w:rsid w:val="003C143A"/>
    <w:rsid w:val="003C1F46"/>
    <w:rsid w:val="003C2FAD"/>
    <w:rsid w:val="003C3DEC"/>
    <w:rsid w:val="003C4260"/>
    <w:rsid w:val="003C48CC"/>
    <w:rsid w:val="003C4C26"/>
    <w:rsid w:val="003C4CAB"/>
    <w:rsid w:val="003C5441"/>
    <w:rsid w:val="003C784A"/>
    <w:rsid w:val="003C79A4"/>
    <w:rsid w:val="003D0B0F"/>
    <w:rsid w:val="003D3548"/>
    <w:rsid w:val="003D4F30"/>
    <w:rsid w:val="003D5086"/>
    <w:rsid w:val="003D5D06"/>
    <w:rsid w:val="003D6501"/>
    <w:rsid w:val="003E2928"/>
    <w:rsid w:val="003E59C2"/>
    <w:rsid w:val="003E66D0"/>
    <w:rsid w:val="003E690B"/>
    <w:rsid w:val="003E75A0"/>
    <w:rsid w:val="003F2A81"/>
    <w:rsid w:val="003F2FC2"/>
    <w:rsid w:val="003F4768"/>
    <w:rsid w:val="003F4C86"/>
    <w:rsid w:val="003F52E9"/>
    <w:rsid w:val="003F54B9"/>
    <w:rsid w:val="004009CF"/>
    <w:rsid w:val="00400DFB"/>
    <w:rsid w:val="004033C6"/>
    <w:rsid w:val="00406EA5"/>
    <w:rsid w:val="004115B5"/>
    <w:rsid w:val="004119B3"/>
    <w:rsid w:val="0041276E"/>
    <w:rsid w:val="004143EA"/>
    <w:rsid w:val="00415804"/>
    <w:rsid w:val="0041605B"/>
    <w:rsid w:val="00417C49"/>
    <w:rsid w:val="00422CDA"/>
    <w:rsid w:val="00422F4B"/>
    <w:rsid w:val="00425D67"/>
    <w:rsid w:val="004308F2"/>
    <w:rsid w:val="0043162C"/>
    <w:rsid w:val="00432954"/>
    <w:rsid w:val="00432BA9"/>
    <w:rsid w:val="0043484A"/>
    <w:rsid w:val="00434F3C"/>
    <w:rsid w:val="00435872"/>
    <w:rsid w:val="0044139D"/>
    <w:rsid w:val="004422CA"/>
    <w:rsid w:val="00444244"/>
    <w:rsid w:val="00444264"/>
    <w:rsid w:val="00444681"/>
    <w:rsid w:val="00447D6F"/>
    <w:rsid w:val="0045122A"/>
    <w:rsid w:val="0045122E"/>
    <w:rsid w:val="00451BCB"/>
    <w:rsid w:val="00451CB5"/>
    <w:rsid w:val="00451D4A"/>
    <w:rsid w:val="00452EC3"/>
    <w:rsid w:val="00453627"/>
    <w:rsid w:val="0045395E"/>
    <w:rsid w:val="0045441D"/>
    <w:rsid w:val="00454A49"/>
    <w:rsid w:val="00456238"/>
    <w:rsid w:val="004573DB"/>
    <w:rsid w:val="00457D34"/>
    <w:rsid w:val="00460C80"/>
    <w:rsid w:val="00461820"/>
    <w:rsid w:val="00464071"/>
    <w:rsid w:val="00465DC4"/>
    <w:rsid w:val="00465EE2"/>
    <w:rsid w:val="00475B8F"/>
    <w:rsid w:val="00476272"/>
    <w:rsid w:val="004772EC"/>
    <w:rsid w:val="004807F7"/>
    <w:rsid w:val="004818E8"/>
    <w:rsid w:val="00481D51"/>
    <w:rsid w:val="004822A5"/>
    <w:rsid w:val="00482AAA"/>
    <w:rsid w:val="00482F7A"/>
    <w:rsid w:val="0048495A"/>
    <w:rsid w:val="00484CB9"/>
    <w:rsid w:val="00485C31"/>
    <w:rsid w:val="00492054"/>
    <w:rsid w:val="00492333"/>
    <w:rsid w:val="00492581"/>
    <w:rsid w:val="004A31CB"/>
    <w:rsid w:val="004A431C"/>
    <w:rsid w:val="004A53F6"/>
    <w:rsid w:val="004A59B6"/>
    <w:rsid w:val="004A6093"/>
    <w:rsid w:val="004A666E"/>
    <w:rsid w:val="004A66AE"/>
    <w:rsid w:val="004B0F79"/>
    <w:rsid w:val="004B2AE1"/>
    <w:rsid w:val="004B2C85"/>
    <w:rsid w:val="004B4DDC"/>
    <w:rsid w:val="004C0099"/>
    <w:rsid w:val="004C2520"/>
    <w:rsid w:val="004C3B04"/>
    <w:rsid w:val="004C6834"/>
    <w:rsid w:val="004C6B96"/>
    <w:rsid w:val="004C6FDA"/>
    <w:rsid w:val="004C7B7E"/>
    <w:rsid w:val="004D08F2"/>
    <w:rsid w:val="004D0D11"/>
    <w:rsid w:val="004D1A66"/>
    <w:rsid w:val="004D22B2"/>
    <w:rsid w:val="004D27FA"/>
    <w:rsid w:val="004D307F"/>
    <w:rsid w:val="004D3B7F"/>
    <w:rsid w:val="004D47B9"/>
    <w:rsid w:val="004D7D1E"/>
    <w:rsid w:val="004E12E5"/>
    <w:rsid w:val="004E2932"/>
    <w:rsid w:val="004E4001"/>
    <w:rsid w:val="004E5153"/>
    <w:rsid w:val="004E5268"/>
    <w:rsid w:val="004E60FB"/>
    <w:rsid w:val="004F18CE"/>
    <w:rsid w:val="004F1C25"/>
    <w:rsid w:val="004F2839"/>
    <w:rsid w:val="004F2C72"/>
    <w:rsid w:val="004F3A82"/>
    <w:rsid w:val="004F3AE0"/>
    <w:rsid w:val="004F4712"/>
    <w:rsid w:val="004F5BB1"/>
    <w:rsid w:val="004F5E5D"/>
    <w:rsid w:val="004F7C94"/>
    <w:rsid w:val="004F7FBC"/>
    <w:rsid w:val="005004D2"/>
    <w:rsid w:val="00502DF5"/>
    <w:rsid w:val="005047EF"/>
    <w:rsid w:val="00510A6B"/>
    <w:rsid w:val="00510EA7"/>
    <w:rsid w:val="005117F1"/>
    <w:rsid w:val="0051240C"/>
    <w:rsid w:val="005145EA"/>
    <w:rsid w:val="00514CEE"/>
    <w:rsid w:val="005155FE"/>
    <w:rsid w:val="00517454"/>
    <w:rsid w:val="005177B0"/>
    <w:rsid w:val="005252D1"/>
    <w:rsid w:val="005257D0"/>
    <w:rsid w:val="00527ED4"/>
    <w:rsid w:val="0053332A"/>
    <w:rsid w:val="005336CC"/>
    <w:rsid w:val="00534B7B"/>
    <w:rsid w:val="0053551E"/>
    <w:rsid w:val="00536885"/>
    <w:rsid w:val="00537546"/>
    <w:rsid w:val="00540787"/>
    <w:rsid w:val="00542631"/>
    <w:rsid w:val="00543F56"/>
    <w:rsid w:val="0054421B"/>
    <w:rsid w:val="005520B0"/>
    <w:rsid w:val="00552A98"/>
    <w:rsid w:val="00553101"/>
    <w:rsid w:val="00555F6A"/>
    <w:rsid w:val="00557113"/>
    <w:rsid w:val="00561C6A"/>
    <w:rsid w:val="00563B22"/>
    <w:rsid w:val="00565EDC"/>
    <w:rsid w:val="00566652"/>
    <w:rsid w:val="00567C34"/>
    <w:rsid w:val="0057041A"/>
    <w:rsid w:val="0057098D"/>
    <w:rsid w:val="00571D3B"/>
    <w:rsid w:val="005742D9"/>
    <w:rsid w:val="005753E2"/>
    <w:rsid w:val="00577B0D"/>
    <w:rsid w:val="00580383"/>
    <w:rsid w:val="00580944"/>
    <w:rsid w:val="00580FD1"/>
    <w:rsid w:val="005813A6"/>
    <w:rsid w:val="00581413"/>
    <w:rsid w:val="00581C0D"/>
    <w:rsid w:val="005866A8"/>
    <w:rsid w:val="005876BC"/>
    <w:rsid w:val="005940E5"/>
    <w:rsid w:val="0059434A"/>
    <w:rsid w:val="00595CDE"/>
    <w:rsid w:val="005974C6"/>
    <w:rsid w:val="005974E7"/>
    <w:rsid w:val="005A07B1"/>
    <w:rsid w:val="005A1665"/>
    <w:rsid w:val="005A3CD5"/>
    <w:rsid w:val="005A3E48"/>
    <w:rsid w:val="005A6FEA"/>
    <w:rsid w:val="005A7067"/>
    <w:rsid w:val="005B094D"/>
    <w:rsid w:val="005B28E9"/>
    <w:rsid w:val="005B2E33"/>
    <w:rsid w:val="005B30D1"/>
    <w:rsid w:val="005B4E52"/>
    <w:rsid w:val="005B537E"/>
    <w:rsid w:val="005C0131"/>
    <w:rsid w:val="005C18FF"/>
    <w:rsid w:val="005C277E"/>
    <w:rsid w:val="005C2C95"/>
    <w:rsid w:val="005C5413"/>
    <w:rsid w:val="005C61FC"/>
    <w:rsid w:val="005C64AA"/>
    <w:rsid w:val="005C7B30"/>
    <w:rsid w:val="005D01A9"/>
    <w:rsid w:val="005D0231"/>
    <w:rsid w:val="005D1A9E"/>
    <w:rsid w:val="005D2070"/>
    <w:rsid w:val="005D2218"/>
    <w:rsid w:val="005D35DF"/>
    <w:rsid w:val="005D3BFA"/>
    <w:rsid w:val="005D3DA5"/>
    <w:rsid w:val="005D6275"/>
    <w:rsid w:val="005D728F"/>
    <w:rsid w:val="005D7939"/>
    <w:rsid w:val="005E041D"/>
    <w:rsid w:val="005E1932"/>
    <w:rsid w:val="005E3E86"/>
    <w:rsid w:val="005E4022"/>
    <w:rsid w:val="005E607B"/>
    <w:rsid w:val="005E6D19"/>
    <w:rsid w:val="005E7303"/>
    <w:rsid w:val="005F05AB"/>
    <w:rsid w:val="005F062A"/>
    <w:rsid w:val="005F1397"/>
    <w:rsid w:val="005F30E7"/>
    <w:rsid w:val="005F3B2B"/>
    <w:rsid w:val="00600EF4"/>
    <w:rsid w:val="00604114"/>
    <w:rsid w:val="00604A5E"/>
    <w:rsid w:val="00605B9A"/>
    <w:rsid w:val="0060616C"/>
    <w:rsid w:val="00606AB8"/>
    <w:rsid w:val="0060712D"/>
    <w:rsid w:val="00607CC3"/>
    <w:rsid w:val="00607F2B"/>
    <w:rsid w:val="006127B8"/>
    <w:rsid w:val="006142CD"/>
    <w:rsid w:val="00614990"/>
    <w:rsid w:val="006153EB"/>
    <w:rsid w:val="00616E36"/>
    <w:rsid w:val="006211CB"/>
    <w:rsid w:val="00622167"/>
    <w:rsid w:val="006222F7"/>
    <w:rsid w:val="00624397"/>
    <w:rsid w:val="006258DC"/>
    <w:rsid w:val="00625AA4"/>
    <w:rsid w:val="00625BBC"/>
    <w:rsid w:val="0062707A"/>
    <w:rsid w:val="00630E4E"/>
    <w:rsid w:val="00631982"/>
    <w:rsid w:val="00631CD3"/>
    <w:rsid w:val="006345F0"/>
    <w:rsid w:val="00636F06"/>
    <w:rsid w:val="00637036"/>
    <w:rsid w:val="00640139"/>
    <w:rsid w:val="00640279"/>
    <w:rsid w:val="00640533"/>
    <w:rsid w:val="00641D2B"/>
    <w:rsid w:val="0064221A"/>
    <w:rsid w:val="00642A9A"/>
    <w:rsid w:val="00642F5D"/>
    <w:rsid w:val="006434FE"/>
    <w:rsid w:val="006446C1"/>
    <w:rsid w:val="006451E0"/>
    <w:rsid w:val="006472C4"/>
    <w:rsid w:val="006479B5"/>
    <w:rsid w:val="00650D8D"/>
    <w:rsid w:val="00652351"/>
    <w:rsid w:val="00653777"/>
    <w:rsid w:val="006544C9"/>
    <w:rsid w:val="006575FB"/>
    <w:rsid w:val="0065788E"/>
    <w:rsid w:val="00657DE5"/>
    <w:rsid w:val="0066061B"/>
    <w:rsid w:val="00663D8B"/>
    <w:rsid w:val="006641A3"/>
    <w:rsid w:val="00665ADE"/>
    <w:rsid w:val="006661DF"/>
    <w:rsid w:val="00667406"/>
    <w:rsid w:val="0066780C"/>
    <w:rsid w:val="0067111A"/>
    <w:rsid w:val="006727CD"/>
    <w:rsid w:val="0067511C"/>
    <w:rsid w:val="00675F7A"/>
    <w:rsid w:val="00677975"/>
    <w:rsid w:val="00680239"/>
    <w:rsid w:val="00681822"/>
    <w:rsid w:val="006825AB"/>
    <w:rsid w:val="0068492F"/>
    <w:rsid w:val="00686FDC"/>
    <w:rsid w:val="006912EE"/>
    <w:rsid w:val="00693306"/>
    <w:rsid w:val="00694893"/>
    <w:rsid w:val="00695170"/>
    <w:rsid w:val="0069612D"/>
    <w:rsid w:val="006976A8"/>
    <w:rsid w:val="006A221B"/>
    <w:rsid w:val="006A29DE"/>
    <w:rsid w:val="006A4803"/>
    <w:rsid w:val="006A4B56"/>
    <w:rsid w:val="006A562F"/>
    <w:rsid w:val="006A77C8"/>
    <w:rsid w:val="006A7E87"/>
    <w:rsid w:val="006B0763"/>
    <w:rsid w:val="006B0908"/>
    <w:rsid w:val="006B0917"/>
    <w:rsid w:val="006B15BE"/>
    <w:rsid w:val="006B3CBD"/>
    <w:rsid w:val="006B72F7"/>
    <w:rsid w:val="006C002B"/>
    <w:rsid w:val="006C01B5"/>
    <w:rsid w:val="006C1BBA"/>
    <w:rsid w:val="006C31CA"/>
    <w:rsid w:val="006C480E"/>
    <w:rsid w:val="006C772D"/>
    <w:rsid w:val="006D0512"/>
    <w:rsid w:val="006D1D57"/>
    <w:rsid w:val="006D36F1"/>
    <w:rsid w:val="006D3F0C"/>
    <w:rsid w:val="006D483F"/>
    <w:rsid w:val="006D4D14"/>
    <w:rsid w:val="006D609B"/>
    <w:rsid w:val="006E0CAD"/>
    <w:rsid w:val="006E1BDF"/>
    <w:rsid w:val="006E24E4"/>
    <w:rsid w:val="006E325E"/>
    <w:rsid w:val="006F12AE"/>
    <w:rsid w:val="006F2576"/>
    <w:rsid w:val="006F2DD5"/>
    <w:rsid w:val="006F42B1"/>
    <w:rsid w:val="006F7029"/>
    <w:rsid w:val="00701F3C"/>
    <w:rsid w:val="00702D1E"/>
    <w:rsid w:val="00703307"/>
    <w:rsid w:val="007036E0"/>
    <w:rsid w:val="007038FD"/>
    <w:rsid w:val="00703B3A"/>
    <w:rsid w:val="00705503"/>
    <w:rsid w:val="00712D16"/>
    <w:rsid w:val="00713250"/>
    <w:rsid w:val="00713B8C"/>
    <w:rsid w:val="0071457E"/>
    <w:rsid w:val="0071475F"/>
    <w:rsid w:val="0072004E"/>
    <w:rsid w:val="00720C3A"/>
    <w:rsid w:val="00722899"/>
    <w:rsid w:val="00723525"/>
    <w:rsid w:val="00723769"/>
    <w:rsid w:val="00723A28"/>
    <w:rsid w:val="00724475"/>
    <w:rsid w:val="00724DD1"/>
    <w:rsid w:val="007254D6"/>
    <w:rsid w:val="007261C9"/>
    <w:rsid w:val="00727143"/>
    <w:rsid w:val="0072739E"/>
    <w:rsid w:val="007275BB"/>
    <w:rsid w:val="00731A1A"/>
    <w:rsid w:val="00731C73"/>
    <w:rsid w:val="007323D0"/>
    <w:rsid w:val="007326E0"/>
    <w:rsid w:val="00732871"/>
    <w:rsid w:val="00732B14"/>
    <w:rsid w:val="00732D75"/>
    <w:rsid w:val="0073320E"/>
    <w:rsid w:val="00733D92"/>
    <w:rsid w:val="007361BC"/>
    <w:rsid w:val="007363A7"/>
    <w:rsid w:val="00736603"/>
    <w:rsid w:val="007369A5"/>
    <w:rsid w:val="00737137"/>
    <w:rsid w:val="00737581"/>
    <w:rsid w:val="00741CFA"/>
    <w:rsid w:val="00742891"/>
    <w:rsid w:val="00743C7D"/>
    <w:rsid w:val="00745C78"/>
    <w:rsid w:val="00745EF6"/>
    <w:rsid w:val="007470CE"/>
    <w:rsid w:val="007500E2"/>
    <w:rsid w:val="007517BD"/>
    <w:rsid w:val="00751B98"/>
    <w:rsid w:val="00754AB9"/>
    <w:rsid w:val="0075707D"/>
    <w:rsid w:val="007611CA"/>
    <w:rsid w:val="00762A96"/>
    <w:rsid w:val="00762F90"/>
    <w:rsid w:val="007644D5"/>
    <w:rsid w:val="00764637"/>
    <w:rsid w:val="0076544B"/>
    <w:rsid w:val="00766F34"/>
    <w:rsid w:val="00767A30"/>
    <w:rsid w:val="007701BD"/>
    <w:rsid w:val="0077027B"/>
    <w:rsid w:val="00770827"/>
    <w:rsid w:val="00770CAC"/>
    <w:rsid w:val="00771BC8"/>
    <w:rsid w:val="00773550"/>
    <w:rsid w:val="00773C9E"/>
    <w:rsid w:val="00775326"/>
    <w:rsid w:val="00777589"/>
    <w:rsid w:val="00777FB5"/>
    <w:rsid w:val="00781DA9"/>
    <w:rsid w:val="007827E6"/>
    <w:rsid w:val="0078300E"/>
    <w:rsid w:val="00783AD4"/>
    <w:rsid w:val="00783B74"/>
    <w:rsid w:val="007851D9"/>
    <w:rsid w:val="0078571B"/>
    <w:rsid w:val="00791092"/>
    <w:rsid w:val="007948A7"/>
    <w:rsid w:val="00795137"/>
    <w:rsid w:val="00795844"/>
    <w:rsid w:val="00795F62"/>
    <w:rsid w:val="00795F9E"/>
    <w:rsid w:val="007A2FF5"/>
    <w:rsid w:val="007A4467"/>
    <w:rsid w:val="007A4B87"/>
    <w:rsid w:val="007A5488"/>
    <w:rsid w:val="007A54F2"/>
    <w:rsid w:val="007A5B1A"/>
    <w:rsid w:val="007A6890"/>
    <w:rsid w:val="007A717B"/>
    <w:rsid w:val="007A77CC"/>
    <w:rsid w:val="007B1EEC"/>
    <w:rsid w:val="007B3CC8"/>
    <w:rsid w:val="007B3F9B"/>
    <w:rsid w:val="007B4B7F"/>
    <w:rsid w:val="007B61C8"/>
    <w:rsid w:val="007B6407"/>
    <w:rsid w:val="007B6F0B"/>
    <w:rsid w:val="007B71D4"/>
    <w:rsid w:val="007C0446"/>
    <w:rsid w:val="007C14E0"/>
    <w:rsid w:val="007C1FF2"/>
    <w:rsid w:val="007C27F1"/>
    <w:rsid w:val="007C2993"/>
    <w:rsid w:val="007C3351"/>
    <w:rsid w:val="007C469F"/>
    <w:rsid w:val="007C62C9"/>
    <w:rsid w:val="007C6DF7"/>
    <w:rsid w:val="007D08DA"/>
    <w:rsid w:val="007D1982"/>
    <w:rsid w:val="007D256E"/>
    <w:rsid w:val="007D3180"/>
    <w:rsid w:val="007D3664"/>
    <w:rsid w:val="007D4782"/>
    <w:rsid w:val="007D4A81"/>
    <w:rsid w:val="007D6323"/>
    <w:rsid w:val="007E0438"/>
    <w:rsid w:val="007E0CD3"/>
    <w:rsid w:val="007E12D4"/>
    <w:rsid w:val="007E2584"/>
    <w:rsid w:val="007E3560"/>
    <w:rsid w:val="007E3A58"/>
    <w:rsid w:val="007E4ECB"/>
    <w:rsid w:val="007E59B9"/>
    <w:rsid w:val="007E59DC"/>
    <w:rsid w:val="007E710B"/>
    <w:rsid w:val="007E74D2"/>
    <w:rsid w:val="007E7525"/>
    <w:rsid w:val="007E7BED"/>
    <w:rsid w:val="007F0291"/>
    <w:rsid w:val="007F35B4"/>
    <w:rsid w:val="007F6649"/>
    <w:rsid w:val="007F6BDB"/>
    <w:rsid w:val="007F72E5"/>
    <w:rsid w:val="007F7467"/>
    <w:rsid w:val="008011A3"/>
    <w:rsid w:val="00802011"/>
    <w:rsid w:val="008037B1"/>
    <w:rsid w:val="00803FAD"/>
    <w:rsid w:val="00805A20"/>
    <w:rsid w:val="00805AE5"/>
    <w:rsid w:val="008063DD"/>
    <w:rsid w:val="00807CF4"/>
    <w:rsid w:val="0081283D"/>
    <w:rsid w:val="00813A08"/>
    <w:rsid w:val="0081490B"/>
    <w:rsid w:val="00814D04"/>
    <w:rsid w:val="00816079"/>
    <w:rsid w:val="00816136"/>
    <w:rsid w:val="00820007"/>
    <w:rsid w:val="00820491"/>
    <w:rsid w:val="00821425"/>
    <w:rsid w:val="00824AA9"/>
    <w:rsid w:val="008275CD"/>
    <w:rsid w:val="00827655"/>
    <w:rsid w:val="00833267"/>
    <w:rsid w:val="00833FD7"/>
    <w:rsid w:val="00834477"/>
    <w:rsid w:val="0084048E"/>
    <w:rsid w:val="00842549"/>
    <w:rsid w:val="00842B34"/>
    <w:rsid w:val="0084371A"/>
    <w:rsid w:val="00844708"/>
    <w:rsid w:val="00847B39"/>
    <w:rsid w:val="00850181"/>
    <w:rsid w:val="00850C9D"/>
    <w:rsid w:val="00851399"/>
    <w:rsid w:val="00851645"/>
    <w:rsid w:val="00852784"/>
    <w:rsid w:val="008527F2"/>
    <w:rsid w:val="00852F79"/>
    <w:rsid w:val="00853C99"/>
    <w:rsid w:val="0085540B"/>
    <w:rsid w:val="008558FC"/>
    <w:rsid w:val="00856281"/>
    <w:rsid w:val="00856B5B"/>
    <w:rsid w:val="00856E8F"/>
    <w:rsid w:val="008603C0"/>
    <w:rsid w:val="00860BDC"/>
    <w:rsid w:val="00863A09"/>
    <w:rsid w:val="008648BE"/>
    <w:rsid w:val="008650AE"/>
    <w:rsid w:val="00871BAE"/>
    <w:rsid w:val="00872151"/>
    <w:rsid w:val="00872B21"/>
    <w:rsid w:val="00875020"/>
    <w:rsid w:val="00875985"/>
    <w:rsid w:val="00875C53"/>
    <w:rsid w:val="0087605D"/>
    <w:rsid w:val="00880493"/>
    <w:rsid w:val="008804CC"/>
    <w:rsid w:val="008815D0"/>
    <w:rsid w:val="00881ADF"/>
    <w:rsid w:val="00881B65"/>
    <w:rsid w:val="00883268"/>
    <w:rsid w:val="008836EA"/>
    <w:rsid w:val="0088374D"/>
    <w:rsid w:val="00883A96"/>
    <w:rsid w:val="00884092"/>
    <w:rsid w:val="00884164"/>
    <w:rsid w:val="008865AB"/>
    <w:rsid w:val="00892056"/>
    <w:rsid w:val="0089292F"/>
    <w:rsid w:val="00892FA8"/>
    <w:rsid w:val="0089359A"/>
    <w:rsid w:val="008947A7"/>
    <w:rsid w:val="00894AE7"/>
    <w:rsid w:val="008960FC"/>
    <w:rsid w:val="00896247"/>
    <w:rsid w:val="0089696D"/>
    <w:rsid w:val="008A0F1B"/>
    <w:rsid w:val="008A11CF"/>
    <w:rsid w:val="008A1B8A"/>
    <w:rsid w:val="008A2BC4"/>
    <w:rsid w:val="008A37C1"/>
    <w:rsid w:val="008A6308"/>
    <w:rsid w:val="008A632E"/>
    <w:rsid w:val="008B19DF"/>
    <w:rsid w:val="008B3C29"/>
    <w:rsid w:val="008B4DCF"/>
    <w:rsid w:val="008B5489"/>
    <w:rsid w:val="008B5E15"/>
    <w:rsid w:val="008B787E"/>
    <w:rsid w:val="008B7C6E"/>
    <w:rsid w:val="008C0784"/>
    <w:rsid w:val="008C117A"/>
    <w:rsid w:val="008C11FC"/>
    <w:rsid w:val="008C247F"/>
    <w:rsid w:val="008C25ED"/>
    <w:rsid w:val="008C3797"/>
    <w:rsid w:val="008C37BA"/>
    <w:rsid w:val="008C3E48"/>
    <w:rsid w:val="008C51ED"/>
    <w:rsid w:val="008C623C"/>
    <w:rsid w:val="008C7D83"/>
    <w:rsid w:val="008D1068"/>
    <w:rsid w:val="008D2F49"/>
    <w:rsid w:val="008D66E7"/>
    <w:rsid w:val="008D7EAB"/>
    <w:rsid w:val="008E173A"/>
    <w:rsid w:val="008E2538"/>
    <w:rsid w:val="008E2CB0"/>
    <w:rsid w:val="008E3445"/>
    <w:rsid w:val="008E38D3"/>
    <w:rsid w:val="008E3A55"/>
    <w:rsid w:val="008E47EF"/>
    <w:rsid w:val="008E697D"/>
    <w:rsid w:val="008E7B8D"/>
    <w:rsid w:val="008F2B8C"/>
    <w:rsid w:val="008F2D6F"/>
    <w:rsid w:val="008F3763"/>
    <w:rsid w:val="008F568A"/>
    <w:rsid w:val="008F5DDB"/>
    <w:rsid w:val="008F5F94"/>
    <w:rsid w:val="008F725A"/>
    <w:rsid w:val="008F7264"/>
    <w:rsid w:val="008F72E9"/>
    <w:rsid w:val="009005A8"/>
    <w:rsid w:val="00901D83"/>
    <w:rsid w:val="00902025"/>
    <w:rsid w:val="00902186"/>
    <w:rsid w:val="00902B3A"/>
    <w:rsid w:val="009041B0"/>
    <w:rsid w:val="00905075"/>
    <w:rsid w:val="0090580E"/>
    <w:rsid w:val="00906703"/>
    <w:rsid w:val="00906793"/>
    <w:rsid w:val="00911CF6"/>
    <w:rsid w:val="009146DB"/>
    <w:rsid w:val="00914B73"/>
    <w:rsid w:val="0091508E"/>
    <w:rsid w:val="009165EB"/>
    <w:rsid w:val="009173A3"/>
    <w:rsid w:val="00921BA3"/>
    <w:rsid w:val="009237A7"/>
    <w:rsid w:val="00923E3F"/>
    <w:rsid w:val="00926029"/>
    <w:rsid w:val="00926A85"/>
    <w:rsid w:val="0092738E"/>
    <w:rsid w:val="00933D3D"/>
    <w:rsid w:val="00933E88"/>
    <w:rsid w:val="00934BEF"/>
    <w:rsid w:val="0093770E"/>
    <w:rsid w:val="0093787C"/>
    <w:rsid w:val="009423E3"/>
    <w:rsid w:val="00945094"/>
    <w:rsid w:val="0094610A"/>
    <w:rsid w:val="009509CC"/>
    <w:rsid w:val="0095167A"/>
    <w:rsid w:val="009520E5"/>
    <w:rsid w:val="009525F0"/>
    <w:rsid w:val="00952AE9"/>
    <w:rsid w:val="00952CA4"/>
    <w:rsid w:val="009536AF"/>
    <w:rsid w:val="00954AA5"/>
    <w:rsid w:val="00955355"/>
    <w:rsid w:val="00956BEA"/>
    <w:rsid w:val="00956C6B"/>
    <w:rsid w:val="00961D8A"/>
    <w:rsid w:val="00966E50"/>
    <w:rsid w:val="009678EF"/>
    <w:rsid w:val="009722FC"/>
    <w:rsid w:val="0097484A"/>
    <w:rsid w:val="00975299"/>
    <w:rsid w:val="00977305"/>
    <w:rsid w:val="00977648"/>
    <w:rsid w:val="00977752"/>
    <w:rsid w:val="00980708"/>
    <w:rsid w:val="00982455"/>
    <w:rsid w:val="00985236"/>
    <w:rsid w:val="00986353"/>
    <w:rsid w:val="0098657B"/>
    <w:rsid w:val="00986B85"/>
    <w:rsid w:val="0099096E"/>
    <w:rsid w:val="00991F76"/>
    <w:rsid w:val="00993C60"/>
    <w:rsid w:val="00993FB5"/>
    <w:rsid w:val="00995359"/>
    <w:rsid w:val="00995B92"/>
    <w:rsid w:val="00995BB2"/>
    <w:rsid w:val="009969CB"/>
    <w:rsid w:val="00997B63"/>
    <w:rsid w:val="009A101A"/>
    <w:rsid w:val="009A22C4"/>
    <w:rsid w:val="009A555E"/>
    <w:rsid w:val="009A72D1"/>
    <w:rsid w:val="009A7423"/>
    <w:rsid w:val="009B0A9A"/>
    <w:rsid w:val="009B2E1F"/>
    <w:rsid w:val="009B3383"/>
    <w:rsid w:val="009B381D"/>
    <w:rsid w:val="009B4123"/>
    <w:rsid w:val="009B44F7"/>
    <w:rsid w:val="009B45CE"/>
    <w:rsid w:val="009B5366"/>
    <w:rsid w:val="009B59BE"/>
    <w:rsid w:val="009B6162"/>
    <w:rsid w:val="009C042E"/>
    <w:rsid w:val="009C0574"/>
    <w:rsid w:val="009C13A3"/>
    <w:rsid w:val="009C2675"/>
    <w:rsid w:val="009C6D11"/>
    <w:rsid w:val="009C7681"/>
    <w:rsid w:val="009D240E"/>
    <w:rsid w:val="009D346A"/>
    <w:rsid w:val="009D5AD3"/>
    <w:rsid w:val="009E1785"/>
    <w:rsid w:val="009E17C8"/>
    <w:rsid w:val="009E4ED3"/>
    <w:rsid w:val="009E6547"/>
    <w:rsid w:val="009E6B27"/>
    <w:rsid w:val="009E6DC0"/>
    <w:rsid w:val="009E708C"/>
    <w:rsid w:val="009F1142"/>
    <w:rsid w:val="009F1A8A"/>
    <w:rsid w:val="009F27D3"/>
    <w:rsid w:val="009F292B"/>
    <w:rsid w:val="009F38D7"/>
    <w:rsid w:val="009F4666"/>
    <w:rsid w:val="009F6125"/>
    <w:rsid w:val="009F693C"/>
    <w:rsid w:val="009F7456"/>
    <w:rsid w:val="00A00D6B"/>
    <w:rsid w:val="00A01C41"/>
    <w:rsid w:val="00A028E1"/>
    <w:rsid w:val="00A03674"/>
    <w:rsid w:val="00A04E78"/>
    <w:rsid w:val="00A05BBE"/>
    <w:rsid w:val="00A07E02"/>
    <w:rsid w:val="00A07F26"/>
    <w:rsid w:val="00A12DBA"/>
    <w:rsid w:val="00A1345B"/>
    <w:rsid w:val="00A1514B"/>
    <w:rsid w:val="00A15593"/>
    <w:rsid w:val="00A156CF"/>
    <w:rsid w:val="00A167BE"/>
    <w:rsid w:val="00A16E7E"/>
    <w:rsid w:val="00A20BE3"/>
    <w:rsid w:val="00A20E12"/>
    <w:rsid w:val="00A2110E"/>
    <w:rsid w:val="00A24CD0"/>
    <w:rsid w:val="00A24DA4"/>
    <w:rsid w:val="00A2513C"/>
    <w:rsid w:val="00A26C50"/>
    <w:rsid w:val="00A26E93"/>
    <w:rsid w:val="00A30078"/>
    <w:rsid w:val="00A31E62"/>
    <w:rsid w:val="00A3381F"/>
    <w:rsid w:val="00A33879"/>
    <w:rsid w:val="00A34A28"/>
    <w:rsid w:val="00A373AD"/>
    <w:rsid w:val="00A40EC5"/>
    <w:rsid w:val="00A41D13"/>
    <w:rsid w:val="00A42450"/>
    <w:rsid w:val="00A43155"/>
    <w:rsid w:val="00A45380"/>
    <w:rsid w:val="00A473F1"/>
    <w:rsid w:val="00A47DA7"/>
    <w:rsid w:val="00A50447"/>
    <w:rsid w:val="00A512F9"/>
    <w:rsid w:val="00A53F52"/>
    <w:rsid w:val="00A5403E"/>
    <w:rsid w:val="00A56849"/>
    <w:rsid w:val="00A62935"/>
    <w:rsid w:val="00A64FE8"/>
    <w:rsid w:val="00A664BF"/>
    <w:rsid w:val="00A709CE"/>
    <w:rsid w:val="00A71372"/>
    <w:rsid w:val="00A7154F"/>
    <w:rsid w:val="00A71AC4"/>
    <w:rsid w:val="00A72D8F"/>
    <w:rsid w:val="00A742D0"/>
    <w:rsid w:val="00A74F27"/>
    <w:rsid w:val="00A75770"/>
    <w:rsid w:val="00A774C4"/>
    <w:rsid w:val="00A80632"/>
    <w:rsid w:val="00A81581"/>
    <w:rsid w:val="00A82EE5"/>
    <w:rsid w:val="00A83C4E"/>
    <w:rsid w:val="00A847C7"/>
    <w:rsid w:val="00A90D6B"/>
    <w:rsid w:val="00A91196"/>
    <w:rsid w:val="00A91693"/>
    <w:rsid w:val="00A92235"/>
    <w:rsid w:val="00A9338B"/>
    <w:rsid w:val="00A96FC9"/>
    <w:rsid w:val="00A97C98"/>
    <w:rsid w:val="00AA0D2D"/>
    <w:rsid w:val="00AA120A"/>
    <w:rsid w:val="00AA2042"/>
    <w:rsid w:val="00AA2492"/>
    <w:rsid w:val="00AA4349"/>
    <w:rsid w:val="00AA484E"/>
    <w:rsid w:val="00AA4DFE"/>
    <w:rsid w:val="00AA5CFF"/>
    <w:rsid w:val="00AA72ED"/>
    <w:rsid w:val="00AA7D04"/>
    <w:rsid w:val="00AB1E40"/>
    <w:rsid w:val="00AB24B4"/>
    <w:rsid w:val="00AB3264"/>
    <w:rsid w:val="00AB3DFF"/>
    <w:rsid w:val="00AB4700"/>
    <w:rsid w:val="00AB4A57"/>
    <w:rsid w:val="00AB586C"/>
    <w:rsid w:val="00AB6016"/>
    <w:rsid w:val="00AB77C1"/>
    <w:rsid w:val="00AB7DF1"/>
    <w:rsid w:val="00AC110D"/>
    <w:rsid w:val="00AC15F9"/>
    <w:rsid w:val="00AC1689"/>
    <w:rsid w:val="00AC5AB9"/>
    <w:rsid w:val="00AC6B5A"/>
    <w:rsid w:val="00AC7356"/>
    <w:rsid w:val="00AC760E"/>
    <w:rsid w:val="00AD0E92"/>
    <w:rsid w:val="00AD0F86"/>
    <w:rsid w:val="00AD11C5"/>
    <w:rsid w:val="00AD289F"/>
    <w:rsid w:val="00AD3A01"/>
    <w:rsid w:val="00AD4BBE"/>
    <w:rsid w:val="00AD5377"/>
    <w:rsid w:val="00AE0EDC"/>
    <w:rsid w:val="00AE3306"/>
    <w:rsid w:val="00AE46E3"/>
    <w:rsid w:val="00AE5C5F"/>
    <w:rsid w:val="00AE712E"/>
    <w:rsid w:val="00AF15F8"/>
    <w:rsid w:val="00AF1664"/>
    <w:rsid w:val="00AF4C4B"/>
    <w:rsid w:val="00AF54DD"/>
    <w:rsid w:val="00AF6655"/>
    <w:rsid w:val="00AF797B"/>
    <w:rsid w:val="00AF7DD2"/>
    <w:rsid w:val="00B0044A"/>
    <w:rsid w:val="00B06428"/>
    <w:rsid w:val="00B07063"/>
    <w:rsid w:val="00B106E7"/>
    <w:rsid w:val="00B13AA6"/>
    <w:rsid w:val="00B14B3F"/>
    <w:rsid w:val="00B155B8"/>
    <w:rsid w:val="00B17C0B"/>
    <w:rsid w:val="00B2053B"/>
    <w:rsid w:val="00B22BF5"/>
    <w:rsid w:val="00B23FE0"/>
    <w:rsid w:val="00B24EE6"/>
    <w:rsid w:val="00B2553D"/>
    <w:rsid w:val="00B26838"/>
    <w:rsid w:val="00B27325"/>
    <w:rsid w:val="00B33C90"/>
    <w:rsid w:val="00B33F84"/>
    <w:rsid w:val="00B347FC"/>
    <w:rsid w:val="00B366DB"/>
    <w:rsid w:val="00B375E6"/>
    <w:rsid w:val="00B41450"/>
    <w:rsid w:val="00B41E50"/>
    <w:rsid w:val="00B42DA9"/>
    <w:rsid w:val="00B453A7"/>
    <w:rsid w:val="00B4657D"/>
    <w:rsid w:val="00B46821"/>
    <w:rsid w:val="00B508D7"/>
    <w:rsid w:val="00B50BCB"/>
    <w:rsid w:val="00B51A67"/>
    <w:rsid w:val="00B51F09"/>
    <w:rsid w:val="00B520D9"/>
    <w:rsid w:val="00B56070"/>
    <w:rsid w:val="00B57FFA"/>
    <w:rsid w:val="00B60831"/>
    <w:rsid w:val="00B61A84"/>
    <w:rsid w:val="00B644CE"/>
    <w:rsid w:val="00B70B31"/>
    <w:rsid w:val="00B715F8"/>
    <w:rsid w:val="00B71988"/>
    <w:rsid w:val="00B756A4"/>
    <w:rsid w:val="00B75B04"/>
    <w:rsid w:val="00B75B6D"/>
    <w:rsid w:val="00B75D02"/>
    <w:rsid w:val="00B76C28"/>
    <w:rsid w:val="00B76C7A"/>
    <w:rsid w:val="00B76F64"/>
    <w:rsid w:val="00B776F9"/>
    <w:rsid w:val="00B81B20"/>
    <w:rsid w:val="00B8374D"/>
    <w:rsid w:val="00B853AF"/>
    <w:rsid w:val="00B865E6"/>
    <w:rsid w:val="00B86D74"/>
    <w:rsid w:val="00B91FDB"/>
    <w:rsid w:val="00B9224C"/>
    <w:rsid w:val="00B94302"/>
    <w:rsid w:val="00B9506D"/>
    <w:rsid w:val="00B95657"/>
    <w:rsid w:val="00B965B1"/>
    <w:rsid w:val="00B9714E"/>
    <w:rsid w:val="00B97684"/>
    <w:rsid w:val="00BA177A"/>
    <w:rsid w:val="00BA230A"/>
    <w:rsid w:val="00BA2AE2"/>
    <w:rsid w:val="00BA6EFF"/>
    <w:rsid w:val="00BA70D4"/>
    <w:rsid w:val="00BA754E"/>
    <w:rsid w:val="00BB270F"/>
    <w:rsid w:val="00BB2A02"/>
    <w:rsid w:val="00BB538D"/>
    <w:rsid w:val="00BB69FA"/>
    <w:rsid w:val="00BB6EAD"/>
    <w:rsid w:val="00BB715D"/>
    <w:rsid w:val="00BB74D3"/>
    <w:rsid w:val="00BB7F35"/>
    <w:rsid w:val="00BC1BB6"/>
    <w:rsid w:val="00BC4023"/>
    <w:rsid w:val="00BC4203"/>
    <w:rsid w:val="00BC4495"/>
    <w:rsid w:val="00BC4982"/>
    <w:rsid w:val="00BC693C"/>
    <w:rsid w:val="00BC72DE"/>
    <w:rsid w:val="00BC7D9D"/>
    <w:rsid w:val="00BD0B58"/>
    <w:rsid w:val="00BD41A1"/>
    <w:rsid w:val="00BD59AA"/>
    <w:rsid w:val="00BE0DFD"/>
    <w:rsid w:val="00BE4B6F"/>
    <w:rsid w:val="00BE5ABA"/>
    <w:rsid w:val="00BF0A92"/>
    <w:rsid w:val="00BF0E8D"/>
    <w:rsid w:val="00BF139B"/>
    <w:rsid w:val="00BF174D"/>
    <w:rsid w:val="00BF2A74"/>
    <w:rsid w:val="00BF459C"/>
    <w:rsid w:val="00BF4E78"/>
    <w:rsid w:val="00BF6ACE"/>
    <w:rsid w:val="00BF7FDE"/>
    <w:rsid w:val="00C00C6D"/>
    <w:rsid w:val="00C03B2D"/>
    <w:rsid w:val="00C058ED"/>
    <w:rsid w:val="00C05B28"/>
    <w:rsid w:val="00C1187E"/>
    <w:rsid w:val="00C122FF"/>
    <w:rsid w:val="00C14070"/>
    <w:rsid w:val="00C143A4"/>
    <w:rsid w:val="00C14449"/>
    <w:rsid w:val="00C15874"/>
    <w:rsid w:val="00C167EB"/>
    <w:rsid w:val="00C168B8"/>
    <w:rsid w:val="00C174D0"/>
    <w:rsid w:val="00C17811"/>
    <w:rsid w:val="00C178D3"/>
    <w:rsid w:val="00C2004C"/>
    <w:rsid w:val="00C20507"/>
    <w:rsid w:val="00C206A8"/>
    <w:rsid w:val="00C22E1D"/>
    <w:rsid w:val="00C24B3D"/>
    <w:rsid w:val="00C25972"/>
    <w:rsid w:val="00C26720"/>
    <w:rsid w:val="00C30481"/>
    <w:rsid w:val="00C31C10"/>
    <w:rsid w:val="00C31C5E"/>
    <w:rsid w:val="00C31FC5"/>
    <w:rsid w:val="00C32D6C"/>
    <w:rsid w:val="00C33A21"/>
    <w:rsid w:val="00C33A51"/>
    <w:rsid w:val="00C33B2E"/>
    <w:rsid w:val="00C343CD"/>
    <w:rsid w:val="00C36163"/>
    <w:rsid w:val="00C361FA"/>
    <w:rsid w:val="00C36EC2"/>
    <w:rsid w:val="00C37017"/>
    <w:rsid w:val="00C40268"/>
    <w:rsid w:val="00C41235"/>
    <w:rsid w:val="00C41CDA"/>
    <w:rsid w:val="00C43592"/>
    <w:rsid w:val="00C43A9A"/>
    <w:rsid w:val="00C43F1A"/>
    <w:rsid w:val="00C4497A"/>
    <w:rsid w:val="00C44BA6"/>
    <w:rsid w:val="00C47F91"/>
    <w:rsid w:val="00C50B8A"/>
    <w:rsid w:val="00C517D9"/>
    <w:rsid w:val="00C5655A"/>
    <w:rsid w:val="00C566F9"/>
    <w:rsid w:val="00C56D97"/>
    <w:rsid w:val="00C5717C"/>
    <w:rsid w:val="00C5729D"/>
    <w:rsid w:val="00C57B0E"/>
    <w:rsid w:val="00C60D36"/>
    <w:rsid w:val="00C60D86"/>
    <w:rsid w:val="00C6137D"/>
    <w:rsid w:val="00C63411"/>
    <w:rsid w:val="00C6422D"/>
    <w:rsid w:val="00C6508F"/>
    <w:rsid w:val="00C66E88"/>
    <w:rsid w:val="00C71329"/>
    <w:rsid w:val="00C727E1"/>
    <w:rsid w:val="00C72F7F"/>
    <w:rsid w:val="00C7400B"/>
    <w:rsid w:val="00C74082"/>
    <w:rsid w:val="00C757A8"/>
    <w:rsid w:val="00C7588C"/>
    <w:rsid w:val="00C76175"/>
    <w:rsid w:val="00C76706"/>
    <w:rsid w:val="00C7683D"/>
    <w:rsid w:val="00C768F7"/>
    <w:rsid w:val="00C76D56"/>
    <w:rsid w:val="00C80FDE"/>
    <w:rsid w:val="00C8293C"/>
    <w:rsid w:val="00C8689D"/>
    <w:rsid w:val="00C90596"/>
    <w:rsid w:val="00C90945"/>
    <w:rsid w:val="00C922CE"/>
    <w:rsid w:val="00C930A0"/>
    <w:rsid w:val="00C9437F"/>
    <w:rsid w:val="00C957F0"/>
    <w:rsid w:val="00C96138"/>
    <w:rsid w:val="00C969D6"/>
    <w:rsid w:val="00CA2333"/>
    <w:rsid w:val="00CA3115"/>
    <w:rsid w:val="00CA3606"/>
    <w:rsid w:val="00CA7C16"/>
    <w:rsid w:val="00CB0A64"/>
    <w:rsid w:val="00CB0C0C"/>
    <w:rsid w:val="00CB108C"/>
    <w:rsid w:val="00CB1699"/>
    <w:rsid w:val="00CB1810"/>
    <w:rsid w:val="00CB1A06"/>
    <w:rsid w:val="00CB4357"/>
    <w:rsid w:val="00CB5B65"/>
    <w:rsid w:val="00CB5DDB"/>
    <w:rsid w:val="00CB67BA"/>
    <w:rsid w:val="00CC14D3"/>
    <w:rsid w:val="00CC1960"/>
    <w:rsid w:val="00CC44DE"/>
    <w:rsid w:val="00CC4925"/>
    <w:rsid w:val="00CD1FFF"/>
    <w:rsid w:val="00CD21F7"/>
    <w:rsid w:val="00CD23CB"/>
    <w:rsid w:val="00CD3206"/>
    <w:rsid w:val="00CD4CE3"/>
    <w:rsid w:val="00CD55B0"/>
    <w:rsid w:val="00CD5777"/>
    <w:rsid w:val="00CD6EA6"/>
    <w:rsid w:val="00CE2EA1"/>
    <w:rsid w:val="00CE3F39"/>
    <w:rsid w:val="00CE48D5"/>
    <w:rsid w:val="00CE518C"/>
    <w:rsid w:val="00CE538B"/>
    <w:rsid w:val="00CE5C07"/>
    <w:rsid w:val="00CF19C1"/>
    <w:rsid w:val="00CF3478"/>
    <w:rsid w:val="00CF400A"/>
    <w:rsid w:val="00CF7565"/>
    <w:rsid w:val="00D012D8"/>
    <w:rsid w:val="00D01B68"/>
    <w:rsid w:val="00D01E93"/>
    <w:rsid w:val="00D02D83"/>
    <w:rsid w:val="00D03340"/>
    <w:rsid w:val="00D03E34"/>
    <w:rsid w:val="00D06525"/>
    <w:rsid w:val="00D1416F"/>
    <w:rsid w:val="00D15100"/>
    <w:rsid w:val="00D17119"/>
    <w:rsid w:val="00D22FA1"/>
    <w:rsid w:val="00D23044"/>
    <w:rsid w:val="00D235BE"/>
    <w:rsid w:val="00D25184"/>
    <w:rsid w:val="00D25526"/>
    <w:rsid w:val="00D25F72"/>
    <w:rsid w:val="00D263C0"/>
    <w:rsid w:val="00D273DF"/>
    <w:rsid w:val="00D27CCC"/>
    <w:rsid w:val="00D27D86"/>
    <w:rsid w:val="00D30627"/>
    <w:rsid w:val="00D32E48"/>
    <w:rsid w:val="00D33AC7"/>
    <w:rsid w:val="00D3557F"/>
    <w:rsid w:val="00D401BC"/>
    <w:rsid w:val="00D40D83"/>
    <w:rsid w:val="00D42C34"/>
    <w:rsid w:val="00D42DB1"/>
    <w:rsid w:val="00D432BE"/>
    <w:rsid w:val="00D433AB"/>
    <w:rsid w:val="00D433DF"/>
    <w:rsid w:val="00D441A5"/>
    <w:rsid w:val="00D44970"/>
    <w:rsid w:val="00D44E67"/>
    <w:rsid w:val="00D45F6A"/>
    <w:rsid w:val="00D47820"/>
    <w:rsid w:val="00D47823"/>
    <w:rsid w:val="00D524B6"/>
    <w:rsid w:val="00D53938"/>
    <w:rsid w:val="00D53C09"/>
    <w:rsid w:val="00D53FCD"/>
    <w:rsid w:val="00D56032"/>
    <w:rsid w:val="00D5619B"/>
    <w:rsid w:val="00D56DC0"/>
    <w:rsid w:val="00D57910"/>
    <w:rsid w:val="00D57E91"/>
    <w:rsid w:val="00D6268E"/>
    <w:rsid w:val="00D642C2"/>
    <w:rsid w:val="00D65876"/>
    <w:rsid w:val="00D677A3"/>
    <w:rsid w:val="00D71C6B"/>
    <w:rsid w:val="00D74D8F"/>
    <w:rsid w:val="00D75111"/>
    <w:rsid w:val="00D76029"/>
    <w:rsid w:val="00D8027E"/>
    <w:rsid w:val="00D81A5B"/>
    <w:rsid w:val="00D844E0"/>
    <w:rsid w:val="00D85624"/>
    <w:rsid w:val="00D85D9A"/>
    <w:rsid w:val="00D87318"/>
    <w:rsid w:val="00D873D2"/>
    <w:rsid w:val="00D87A3D"/>
    <w:rsid w:val="00D906F0"/>
    <w:rsid w:val="00D93D5F"/>
    <w:rsid w:val="00D96338"/>
    <w:rsid w:val="00D96A90"/>
    <w:rsid w:val="00DA1080"/>
    <w:rsid w:val="00DA303E"/>
    <w:rsid w:val="00DA310F"/>
    <w:rsid w:val="00DA3D80"/>
    <w:rsid w:val="00DA7A45"/>
    <w:rsid w:val="00DA7FD2"/>
    <w:rsid w:val="00DB1040"/>
    <w:rsid w:val="00DB1C7C"/>
    <w:rsid w:val="00DB29BF"/>
    <w:rsid w:val="00DB4C41"/>
    <w:rsid w:val="00DB67E3"/>
    <w:rsid w:val="00DB714E"/>
    <w:rsid w:val="00DC35FB"/>
    <w:rsid w:val="00DC5E7D"/>
    <w:rsid w:val="00DC7E3B"/>
    <w:rsid w:val="00DD070B"/>
    <w:rsid w:val="00DD1A09"/>
    <w:rsid w:val="00DD2119"/>
    <w:rsid w:val="00DD2757"/>
    <w:rsid w:val="00DD6190"/>
    <w:rsid w:val="00DD7404"/>
    <w:rsid w:val="00DD76AC"/>
    <w:rsid w:val="00DE003E"/>
    <w:rsid w:val="00DE0CAE"/>
    <w:rsid w:val="00DE11C2"/>
    <w:rsid w:val="00DE1BCF"/>
    <w:rsid w:val="00DE4EA6"/>
    <w:rsid w:val="00DE59F6"/>
    <w:rsid w:val="00DE622A"/>
    <w:rsid w:val="00DF018F"/>
    <w:rsid w:val="00E00777"/>
    <w:rsid w:val="00E00CFA"/>
    <w:rsid w:val="00E01BDF"/>
    <w:rsid w:val="00E02258"/>
    <w:rsid w:val="00E032A2"/>
    <w:rsid w:val="00E04E89"/>
    <w:rsid w:val="00E06760"/>
    <w:rsid w:val="00E06C1C"/>
    <w:rsid w:val="00E06E8A"/>
    <w:rsid w:val="00E07037"/>
    <w:rsid w:val="00E13841"/>
    <w:rsid w:val="00E1399A"/>
    <w:rsid w:val="00E14CBB"/>
    <w:rsid w:val="00E156DE"/>
    <w:rsid w:val="00E20AD7"/>
    <w:rsid w:val="00E21A1E"/>
    <w:rsid w:val="00E230BA"/>
    <w:rsid w:val="00E24AA4"/>
    <w:rsid w:val="00E26640"/>
    <w:rsid w:val="00E26909"/>
    <w:rsid w:val="00E27C95"/>
    <w:rsid w:val="00E30B25"/>
    <w:rsid w:val="00E30D9C"/>
    <w:rsid w:val="00E33FB4"/>
    <w:rsid w:val="00E34142"/>
    <w:rsid w:val="00E3466C"/>
    <w:rsid w:val="00E35C73"/>
    <w:rsid w:val="00E35CCF"/>
    <w:rsid w:val="00E35F4F"/>
    <w:rsid w:val="00E40B14"/>
    <w:rsid w:val="00E43558"/>
    <w:rsid w:val="00E44482"/>
    <w:rsid w:val="00E4525C"/>
    <w:rsid w:val="00E458E9"/>
    <w:rsid w:val="00E464E3"/>
    <w:rsid w:val="00E466DB"/>
    <w:rsid w:val="00E50120"/>
    <w:rsid w:val="00E51E49"/>
    <w:rsid w:val="00E52AB8"/>
    <w:rsid w:val="00E53F8C"/>
    <w:rsid w:val="00E54F7E"/>
    <w:rsid w:val="00E562D6"/>
    <w:rsid w:val="00E60238"/>
    <w:rsid w:val="00E60AD2"/>
    <w:rsid w:val="00E60CC2"/>
    <w:rsid w:val="00E629C5"/>
    <w:rsid w:val="00E62A23"/>
    <w:rsid w:val="00E644B1"/>
    <w:rsid w:val="00E65637"/>
    <w:rsid w:val="00E66D75"/>
    <w:rsid w:val="00E672A6"/>
    <w:rsid w:val="00E7030F"/>
    <w:rsid w:val="00E70E24"/>
    <w:rsid w:val="00E717DC"/>
    <w:rsid w:val="00E7191D"/>
    <w:rsid w:val="00E725AA"/>
    <w:rsid w:val="00E72903"/>
    <w:rsid w:val="00E74F7E"/>
    <w:rsid w:val="00E77685"/>
    <w:rsid w:val="00E82294"/>
    <w:rsid w:val="00E843D4"/>
    <w:rsid w:val="00E87F93"/>
    <w:rsid w:val="00E90E76"/>
    <w:rsid w:val="00E916B2"/>
    <w:rsid w:val="00E91BE9"/>
    <w:rsid w:val="00E939C1"/>
    <w:rsid w:val="00E94665"/>
    <w:rsid w:val="00E952A4"/>
    <w:rsid w:val="00EA0058"/>
    <w:rsid w:val="00EA01FC"/>
    <w:rsid w:val="00EA0C5D"/>
    <w:rsid w:val="00EA11D0"/>
    <w:rsid w:val="00EA26FD"/>
    <w:rsid w:val="00EA2D64"/>
    <w:rsid w:val="00EA43D9"/>
    <w:rsid w:val="00EA59EA"/>
    <w:rsid w:val="00EA6B2F"/>
    <w:rsid w:val="00EB0946"/>
    <w:rsid w:val="00EB1A60"/>
    <w:rsid w:val="00EB3393"/>
    <w:rsid w:val="00EB4D12"/>
    <w:rsid w:val="00EB4F5A"/>
    <w:rsid w:val="00EB6556"/>
    <w:rsid w:val="00EB695E"/>
    <w:rsid w:val="00EB6E43"/>
    <w:rsid w:val="00EC1AD0"/>
    <w:rsid w:val="00EC1ADF"/>
    <w:rsid w:val="00EC2D1F"/>
    <w:rsid w:val="00EC335B"/>
    <w:rsid w:val="00EC3EBC"/>
    <w:rsid w:val="00EC432C"/>
    <w:rsid w:val="00EC62C4"/>
    <w:rsid w:val="00EC710A"/>
    <w:rsid w:val="00ED05B4"/>
    <w:rsid w:val="00ED149E"/>
    <w:rsid w:val="00EE1DF3"/>
    <w:rsid w:val="00EE1EE0"/>
    <w:rsid w:val="00EE2033"/>
    <w:rsid w:val="00EE32AB"/>
    <w:rsid w:val="00EE38E2"/>
    <w:rsid w:val="00EE5C5E"/>
    <w:rsid w:val="00EF12B4"/>
    <w:rsid w:val="00EF1B46"/>
    <w:rsid w:val="00EF1E72"/>
    <w:rsid w:val="00EF297B"/>
    <w:rsid w:val="00EF6057"/>
    <w:rsid w:val="00EF6A4D"/>
    <w:rsid w:val="00F005E0"/>
    <w:rsid w:val="00F0184A"/>
    <w:rsid w:val="00F021AF"/>
    <w:rsid w:val="00F025A4"/>
    <w:rsid w:val="00F105EC"/>
    <w:rsid w:val="00F109FF"/>
    <w:rsid w:val="00F12DFE"/>
    <w:rsid w:val="00F130F1"/>
    <w:rsid w:val="00F139B4"/>
    <w:rsid w:val="00F13AC6"/>
    <w:rsid w:val="00F166AE"/>
    <w:rsid w:val="00F1739E"/>
    <w:rsid w:val="00F22BC0"/>
    <w:rsid w:val="00F26455"/>
    <w:rsid w:val="00F26801"/>
    <w:rsid w:val="00F27E64"/>
    <w:rsid w:val="00F335D1"/>
    <w:rsid w:val="00F34B7C"/>
    <w:rsid w:val="00F36DB9"/>
    <w:rsid w:val="00F41A7F"/>
    <w:rsid w:val="00F44A0B"/>
    <w:rsid w:val="00F452D4"/>
    <w:rsid w:val="00F50408"/>
    <w:rsid w:val="00F50589"/>
    <w:rsid w:val="00F51A86"/>
    <w:rsid w:val="00F52D02"/>
    <w:rsid w:val="00F53DC2"/>
    <w:rsid w:val="00F54099"/>
    <w:rsid w:val="00F54364"/>
    <w:rsid w:val="00F55344"/>
    <w:rsid w:val="00F62663"/>
    <w:rsid w:val="00F63292"/>
    <w:rsid w:val="00F65A27"/>
    <w:rsid w:val="00F66661"/>
    <w:rsid w:val="00F7169D"/>
    <w:rsid w:val="00F722AF"/>
    <w:rsid w:val="00F728FD"/>
    <w:rsid w:val="00F731A8"/>
    <w:rsid w:val="00F7442D"/>
    <w:rsid w:val="00F75BA1"/>
    <w:rsid w:val="00F767A0"/>
    <w:rsid w:val="00F776CF"/>
    <w:rsid w:val="00F80504"/>
    <w:rsid w:val="00F80624"/>
    <w:rsid w:val="00F8204A"/>
    <w:rsid w:val="00F82629"/>
    <w:rsid w:val="00F83EA5"/>
    <w:rsid w:val="00F84A3B"/>
    <w:rsid w:val="00F858AA"/>
    <w:rsid w:val="00F91182"/>
    <w:rsid w:val="00F927B7"/>
    <w:rsid w:val="00F93D99"/>
    <w:rsid w:val="00F94E7F"/>
    <w:rsid w:val="00F95448"/>
    <w:rsid w:val="00F95D2E"/>
    <w:rsid w:val="00F977A5"/>
    <w:rsid w:val="00FA10BB"/>
    <w:rsid w:val="00FA2C23"/>
    <w:rsid w:val="00FA3D53"/>
    <w:rsid w:val="00FA4553"/>
    <w:rsid w:val="00FA4A4F"/>
    <w:rsid w:val="00FA4FD6"/>
    <w:rsid w:val="00FA5567"/>
    <w:rsid w:val="00FA57D0"/>
    <w:rsid w:val="00FA7B11"/>
    <w:rsid w:val="00FB0617"/>
    <w:rsid w:val="00FB14DE"/>
    <w:rsid w:val="00FB14DF"/>
    <w:rsid w:val="00FB23C7"/>
    <w:rsid w:val="00FB3DAA"/>
    <w:rsid w:val="00FB432D"/>
    <w:rsid w:val="00FB582A"/>
    <w:rsid w:val="00FB64E5"/>
    <w:rsid w:val="00FB6E3F"/>
    <w:rsid w:val="00FB6E7F"/>
    <w:rsid w:val="00FB7223"/>
    <w:rsid w:val="00FC13F9"/>
    <w:rsid w:val="00FC3279"/>
    <w:rsid w:val="00FC3384"/>
    <w:rsid w:val="00FC34B4"/>
    <w:rsid w:val="00FC3CBF"/>
    <w:rsid w:val="00FC4110"/>
    <w:rsid w:val="00FC4860"/>
    <w:rsid w:val="00FC582B"/>
    <w:rsid w:val="00FC5E00"/>
    <w:rsid w:val="00FC6FF9"/>
    <w:rsid w:val="00FD05D2"/>
    <w:rsid w:val="00FD1AC0"/>
    <w:rsid w:val="00FD4083"/>
    <w:rsid w:val="00FD4A3F"/>
    <w:rsid w:val="00FD6C4F"/>
    <w:rsid w:val="00FE017C"/>
    <w:rsid w:val="00FE0D17"/>
    <w:rsid w:val="00FE3C00"/>
    <w:rsid w:val="00FE3CAE"/>
    <w:rsid w:val="00FE41D0"/>
    <w:rsid w:val="00FE7907"/>
    <w:rsid w:val="00FE7D24"/>
    <w:rsid w:val="00FF5021"/>
    <w:rsid w:val="00FF721B"/>
    <w:rsid w:val="00FF7679"/>
    <w:rsid w:val="00FF7C0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A18292"/>
  <w15:docId w15:val="{38B65835-CD65-4380-BE94-10754A7BE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B0917"/>
    <w:pPr>
      <w:spacing w:line="360" w:lineRule="auto"/>
      <w:ind w:firstLine="360"/>
      <w:jc w:val="both"/>
    </w:pPr>
    <w:rPr>
      <w:sz w:val="24"/>
      <w:szCs w:val="24"/>
      <w:shd w:val="clear" w:color="auto" w:fill="FFFFFF"/>
      <w:lang w:eastAsia="en-US" w:bidi="hi-IN"/>
    </w:rPr>
  </w:style>
  <w:style w:type="paragraph" w:styleId="Titre1">
    <w:name w:val="heading 1"/>
    <w:basedOn w:val="Normal"/>
    <w:next w:val="Corpsdetexte"/>
    <w:qFormat/>
    <w:rsid w:val="00EF6057"/>
    <w:pPr>
      <w:keepNext/>
      <w:keepLines/>
      <w:pBdr>
        <w:top w:val="single" w:sz="6" w:space="6" w:color="808080"/>
        <w:bottom w:val="single" w:sz="6" w:space="6" w:color="808080"/>
      </w:pBdr>
      <w:spacing w:after="240" w:line="240" w:lineRule="atLeast"/>
      <w:jc w:val="center"/>
      <w:outlineLvl w:val="0"/>
    </w:pPr>
    <w:rPr>
      <w:b/>
      <w:caps/>
      <w:spacing w:val="20"/>
      <w:kern w:val="16"/>
      <w:sz w:val="18"/>
      <w:szCs w:val="18"/>
    </w:rPr>
  </w:style>
  <w:style w:type="paragraph" w:styleId="Titre2">
    <w:name w:val="heading 2"/>
    <w:basedOn w:val="Normal"/>
    <w:next w:val="Corpsdetexte"/>
    <w:link w:val="Titre2Car"/>
    <w:qFormat/>
    <w:rsid w:val="003807B0"/>
    <w:pPr>
      <w:keepNext/>
      <w:keepLines/>
      <w:spacing w:after="180" w:line="240" w:lineRule="atLeast"/>
      <w:jc w:val="center"/>
      <w:outlineLvl w:val="1"/>
    </w:pPr>
    <w:rPr>
      <w:b/>
      <w:caps/>
      <w:spacing w:val="10"/>
      <w:kern w:val="20"/>
      <w:sz w:val="18"/>
      <w:szCs w:val="18"/>
    </w:rPr>
  </w:style>
  <w:style w:type="paragraph" w:styleId="Titre3">
    <w:name w:val="heading 3"/>
    <w:basedOn w:val="Normal"/>
    <w:next w:val="Corpsdetexte"/>
    <w:link w:val="Titre3Car"/>
    <w:qFormat/>
    <w:rsid w:val="00F025A4"/>
    <w:pPr>
      <w:keepNext/>
      <w:keepLines/>
      <w:numPr>
        <w:numId w:val="3"/>
      </w:numPr>
      <w:spacing w:before="240" w:after="180" w:line="240" w:lineRule="atLeast"/>
      <w:outlineLvl w:val="2"/>
    </w:pPr>
    <w:rPr>
      <w:caps/>
      <w:kern w:val="20"/>
      <w:sz w:val="20"/>
      <w:szCs w:val="20"/>
    </w:rPr>
  </w:style>
  <w:style w:type="paragraph" w:styleId="Titre4">
    <w:name w:val="heading 4"/>
    <w:basedOn w:val="Normal"/>
    <w:next w:val="Corpsdetexte"/>
    <w:qFormat/>
    <w:rsid w:val="008B5E15"/>
    <w:pPr>
      <w:keepNext/>
      <w:keepLines/>
      <w:spacing w:before="240" w:after="240" w:line="240" w:lineRule="auto"/>
      <w:jc w:val="left"/>
      <w:outlineLvl w:val="3"/>
    </w:pPr>
    <w:rPr>
      <w:spacing w:val="5"/>
      <w:kern w:val="20"/>
      <w:u w:val="single"/>
    </w:rPr>
  </w:style>
  <w:style w:type="paragraph" w:styleId="Titre5">
    <w:name w:val="heading 5"/>
    <w:basedOn w:val="Normal"/>
    <w:next w:val="Corpsdetexte"/>
    <w:qFormat/>
    <w:rsid w:val="00856B5B"/>
    <w:pPr>
      <w:keepNext/>
      <w:keepLines/>
      <w:jc w:val="center"/>
      <w:outlineLvl w:val="4"/>
    </w:pPr>
    <w:rPr>
      <w:i/>
      <w:kern w:val="20"/>
      <w:u w:val="single"/>
    </w:rPr>
  </w:style>
  <w:style w:type="paragraph" w:styleId="Titre6">
    <w:name w:val="heading 6"/>
    <w:basedOn w:val="Normal"/>
    <w:next w:val="Corpsdetexte"/>
    <w:qFormat/>
    <w:rsid w:val="00D65876"/>
    <w:pPr>
      <w:keepNext/>
      <w:keepLines/>
      <w:spacing w:before="120" w:after="120" w:line="240" w:lineRule="atLeast"/>
      <w:outlineLvl w:val="5"/>
    </w:pPr>
    <w:rPr>
      <w:i/>
      <w:spacing w:val="5"/>
      <w:kern w:val="20"/>
    </w:rPr>
  </w:style>
  <w:style w:type="paragraph" w:styleId="Titre7">
    <w:name w:val="heading 7"/>
    <w:basedOn w:val="Normal"/>
    <w:next w:val="Corpsdetexte"/>
    <w:qFormat/>
    <w:rsid w:val="003807B0"/>
    <w:pPr>
      <w:keepNext/>
      <w:keepLines/>
      <w:spacing w:line="240" w:lineRule="atLeast"/>
      <w:outlineLvl w:val="6"/>
    </w:pPr>
    <w:rPr>
      <w:caps/>
      <w:kern w:val="20"/>
      <w:sz w:val="18"/>
      <w:szCs w:val="18"/>
    </w:rPr>
  </w:style>
  <w:style w:type="paragraph" w:styleId="Titre8">
    <w:name w:val="heading 8"/>
    <w:basedOn w:val="Normal"/>
    <w:next w:val="Corpsdetexte"/>
    <w:qFormat/>
    <w:rsid w:val="003807B0"/>
    <w:pPr>
      <w:keepNext/>
      <w:keepLines/>
      <w:spacing w:line="240" w:lineRule="atLeast"/>
      <w:outlineLvl w:val="7"/>
    </w:pPr>
    <w:rPr>
      <w:i/>
      <w:spacing w:val="5"/>
      <w:kern w:val="20"/>
    </w:rPr>
  </w:style>
  <w:style w:type="paragraph" w:styleId="Titre9">
    <w:name w:val="heading 9"/>
    <w:basedOn w:val="Normal"/>
    <w:next w:val="Corpsdetexte"/>
    <w:qFormat/>
    <w:rsid w:val="003807B0"/>
    <w:pPr>
      <w:keepNext/>
      <w:keepLines/>
      <w:spacing w:line="240" w:lineRule="atLeast"/>
      <w:outlineLvl w:val="8"/>
    </w:pPr>
    <w:rPr>
      <w:spacing w:val="-5"/>
      <w:kern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rsid w:val="003807B0"/>
    <w:pPr>
      <w:spacing w:after="240" w:line="240" w:lineRule="atLeast"/>
    </w:pPr>
  </w:style>
  <w:style w:type="paragraph" w:styleId="Index1">
    <w:name w:val="index 1"/>
    <w:basedOn w:val="Normal"/>
    <w:semiHidden/>
    <w:rsid w:val="003807B0"/>
    <w:rPr>
      <w:sz w:val="21"/>
      <w:szCs w:val="21"/>
    </w:rPr>
  </w:style>
  <w:style w:type="paragraph" w:styleId="Index2">
    <w:name w:val="index 2"/>
    <w:basedOn w:val="Normal"/>
    <w:semiHidden/>
    <w:rsid w:val="003807B0"/>
    <w:pPr>
      <w:ind w:hanging="240"/>
    </w:pPr>
    <w:rPr>
      <w:sz w:val="21"/>
      <w:szCs w:val="21"/>
    </w:rPr>
  </w:style>
  <w:style w:type="paragraph" w:styleId="Index3">
    <w:name w:val="index 3"/>
    <w:basedOn w:val="Normal"/>
    <w:semiHidden/>
    <w:rsid w:val="003807B0"/>
    <w:pPr>
      <w:ind w:left="480" w:hanging="240"/>
    </w:pPr>
    <w:rPr>
      <w:sz w:val="21"/>
      <w:szCs w:val="21"/>
    </w:rPr>
  </w:style>
  <w:style w:type="paragraph" w:styleId="Index4">
    <w:name w:val="index 4"/>
    <w:basedOn w:val="Normal"/>
    <w:semiHidden/>
    <w:rsid w:val="003807B0"/>
    <w:pPr>
      <w:ind w:left="600" w:hanging="240"/>
    </w:pPr>
    <w:rPr>
      <w:sz w:val="21"/>
      <w:szCs w:val="21"/>
    </w:rPr>
  </w:style>
  <w:style w:type="paragraph" w:styleId="Index5">
    <w:name w:val="index 5"/>
    <w:basedOn w:val="Normal"/>
    <w:semiHidden/>
    <w:rsid w:val="003807B0"/>
    <w:pPr>
      <w:ind w:left="840"/>
    </w:pPr>
    <w:rPr>
      <w:sz w:val="21"/>
      <w:szCs w:val="21"/>
    </w:rPr>
  </w:style>
  <w:style w:type="paragraph" w:styleId="TM1">
    <w:name w:val="toc 1"/>
    <w:basedOn w:val="Normal"/>
    <w:uiPriority w:val="39"/>
    <w:qFormat/>
    <w:rsid w:val="006B0763"/>
    <w:pPr>
      <w:tabs>
        <w:tab w:val="right" w:leader="dot" w:pos="5040"/>
      </w:tabs>
    </w:pPr>
    <w:rPr>
      <w:b/>
    </w:rPr>
  </w:style>
  <w:style w:type="paragraph" w:styleId="TM2">
    <w:name w:val="toc 2"/>
    <w:basedOn w:val="Normal"/>
    <w:uiPriority w:val="39"/>
    <w:qFormat/>
    <w:rsid w:val="00C63411"/>
    <w:pPr>
      <w:tabs>
        <w:tab w:val="right" w:leader="dot" w:pos="5040"/>
        <w:tab w:val="right" w:leader="dot" w:pos="5670"/>
      </w:tabs>
      <w:ind w:firstLine="357"/>
    </w:pPr>
    <w:rPr>
      <w:sz w:val="22"/>
    </w:rPr>
  </w:style>
  <w:style w:type="paragraph" w:styleId="TM3">
    <w:name w:val="toc 3"/>
    <w:basedOn w:val="Normal"/>
    <w:uiPriority w:val="39"/>
    <w:qFormat/>
    <w:rsid w:val="006B0763"/>
    <w:pPr>
      <w:tabs>
        <w:tab w:val="right" w:leader="dot" w:pos="5040"/>
      </w:tabs>
    </w:pPr>
    <w:rPr>
      <w:i/>
      <w:sz w:val="18"/>
    </w:rPr>
  </w:style>
  <w:style w:type="paragraph" w:styleId="TM4">
    <w:name w:val="toc 4"/>
    <w:basedOn w:val="Normal"/>
    <w:semiHidden/>
    <w:rsid w:val="003807B0"/>
    <w:pPr>
      <w:tabs>
        <w:tab w:val="right" w:leader="dot" w:pos="5040"/>
      </w:tabs>
    </w:pPr>
    <w:rPr>
      <w:i/>
    </w:rPr>
  </w:style>
  <w:style w:type="paragraph" w:styleId="TM5">
    <w:name w:val="toc 5"/>
    <w:basedOn w:val="Normal"/>
    <w:semiHidden/>
    <w:rsid w:val="003807B0"/>
    <w:rPr>
      <w:i/>
    </w:rPr>
  </w:style>
  <w:style w:type="paragraph" w:styleId="Notedebasdepage">
    <w:name w:val="footnote text"/>
    <w:basedOn w:val="Normal"/>
    <w:semiHidden/>
    <w:rsid w:val="003807B0"/>
  </w:style>
  <w:style w:type="paragraph" w:styleId="Commentaire">
    <w:name w:val="annotation text"/>
    <w:basedOn w:val="Normal"/>
    <w:semiHidden/>
    <w:rsid w:val="003807B0"/>
  </w:style>
  <w:style w:type="paragraph" w:styleId="Titreindex">
    <w:name w:val="index heading"/>
    <w:basedOn w:val="Normal"/>
    <w:next w:val="Index1"/>
    <w:semiHidden/>
    <w:rsid w:val="003807B0"/>
    <w:pPr>
      <w:spacing w:line="480" w:lineRule="atLeast"/>
    </w:pPr>
    <w:rPr>
      <w:spacing w:val="-5"/>
      <w:sz w:val="28"/>
      <w:szCs w:val="28"/>
    </w:rPr>
  </w:style>
  <w:style w:type="paragraph" w:styleId="Lgende">
    <w:name w:val="caption"/>
    <w:basedOn w:val="Normal"/>
    <w:next w:val="Commentaire"/>
    <w:qFormat/>
    <w:rsid w:val="005D6275"/>
    <w:pPr>
      <w:contextualSpacing/>
      <w:jc w:val="center"/>
    </w:pPr>
    <w:rPr>
      <w:i/>
      <w:color w:val="0070C0"/>
      <w:sz w:val="20"/>
    </w:rPr>
  </w:style>
  <w:style w:type="paragraph" w:styleId="Tabledesillustrations">
    <w:name w:val="table of figures"/>
    <w:basedOn w:val="Normal"/>
    <w:semiHidden/>
    <w:rsid w:val="003807B0"/>
  </w:style>
  <w:style w:type="paragraph" w:styleId="Notedefin">
    <w:name w:val="endnote text"/>
    <w:basedOn w:val="Normal"/>
    <w:semiHidden/>
    <w:rsid w:val="003807B0"/>
  </w:style>
  <w:style w:type="paragraph" w:styleId="Tabledesrfrencesjuridiques">
    <w:name w:val="table of authorities"/>
    <w:basedOn w:val="Normal"/>
    <w:semiHidden/>
    <w:rsid w:val="003807B0"/>
    <w:pPr>
      <w:tabs>
        <w:tab w:val="right" w:leader="dot" w:pos="7560"/>
      </w:tabs>
    </w:pPr>
  </w:style>
  <w:style w:type="paragraph" w:styleId="Textedemacro">
    <w:name w:val="macro"/>
    <w:basedOn w:val="Corpsdetexte"/>
    <w:semiHidden/>
    <w:rsid w:val="003807B0"/>
    <w:rPr>
      <w:rFonts w:ascii="Courier New" w:hAnsi="Courier New" w:cs="Courier New"/>
    </w:rPr>
  </w:style>
  <w:style w:type="paragraph" w:styleId="TitreTR">
    <w:name w:val="toa heading"/>
    <w:basedOn w:val="Normal"/>
    <w:next w:val="Tabledesrfrencesjuridiques"/>
    <w:semiHidden/>
    <w:rsid w:val="003807B0"/>
    <w:pPr>
      <w:keepNext/>
      <w:spacing w:line="720" w:lineRule="atLeast"/>
    </w:pPr>
    <w:rPr>
      <w:caps/>
      <w:spacing w:val="-10"/>
      <w:kern w:val="28"/>
    </w:rPr>
  </w:style>
  <w:style w:type="paragraph" w:styleId="Listepuces">
    <w:name w:val="List Bullet"/>
    <w:basedOn w:val="Normal"/>
    <w:rsid w:val="003807B0"/>
    <w:pPr>
      <w:numPr>
        <w:numId w:val="1"/>
      </w:numPr>
      <w:spacing w:after="240" w:line="240" w:lineRule="atLeast"/>
      <w:ind w:left="720" w:right="720"/>
    </w:pPr>
  </w:style>
  <w:style w:type="paragraph" w:styleId="Sous-titre">
    <w:name w:val="Subtitle"/>
    <w:basedOn w:val="Titre"/>
    <w:next w:val="Corpsdetexte"/>
    <w:qFormat/>
    <w:rsid w:val="003807B0"/>
    <w:pPr>
      <w:spacing w:after="420"/>
    </w:pPr>
    <w:rPr>
      <w:spacing w:val="20"/>
      <w:sz w:val="22"/>
      <w:szCs w:val="22"/>
    </w:rPr>
  </w:style>
  <w:style w:type="paragraph" w:styleId="Titre">
    <w:name w:val="Title"/>
    <w:basedOn w:val="Normal"/>
    <w:next w:val="Sous-titre"/>
    <w:qFormat/>
    <w:rsid w:val="003807B0"/>
    <w:pPr>
      <w:keepNext/>
      <w:keepLines/>
      <w:spacing w:before="140"/>
      <w:jc w:val="center"/>
    </w:pPr>
    <w:rPr>
      <w:caps/>
      <w:spacing w:val="60"/>
      <w:kern w:val="20"/>
      <w:sz w:val="44"/>
      <w:szCs w:val="44"/>
    </w:rPr>
  </w:style>
  <w:style w:type="character" w:customStyle="1" w:styleId="CorpsdetexteCar">
    <w:name w:val="Corps de texte Car"/>
    <w:basedOn w:val="Policepardfaut"/>
    <w:link w:val="Corpsdetexte"/>
    <w:locked/>
    <w:rsid w:val="003807B0"/>
    <w:rPr>
      <w:rFonts w:ascii="Garamond" w:hAnsi="Garamond" w:hint="default"/>
      <w:sz w:val="22"/>
      <w:lang w:val="en-US" w:eastAsia="en-US" w:bidi="en-US"/>
    </w:rPr>
  </w:style>
  <w:style w:type="character" w:customStyle="1" w:styleId="BlockQuotationChar">
    <w:name w:val="Block Quotation Char"/>
    <w:basedOn w:val="Policepardfaut"/>
    <w:link w:val="BlockQuotation"/>
    <w:locked/>
    <w:rsid w:val="003807B0"/>
    <w:rPr>
      <w:rFonts w:ascii="Garamond" w:hAnsi="Garamond" w:hint="default"/>
      <w:i/>
      <w:iCs w:val="0"/>
      <w:sz w:val="22"/>
      <w:lang w:val="en-US" w:eastAsia="en-US" w:bidi="en-US"/>
    </w:rPr>
  </w:style>
  <w:style w:type="paragraph" w:customStyle="1" w:styleId="BlockQuotation">
    <w:name w:val="Block Quotation"/>
    <w:basedOn w:val="Corpsdetexte"/>
    <w:link w:val="BlockQuotationChar"/>
    <w:rsid w:val="003807B0"/>
    <w:pPr>
      <w:keepLines/>
      <w:pBdr>
        <w:top w:val="single" w:sz="6" w:space="14" w:color="808080"/>
        <w:left w:val="single" w:sz="6" w:space="14" w:color="808080"/>
        <w:bottom w:val="single" w:sz="6" w:space="14" w:color="808080"/>
        <w:right w:val="single" w:sz="6" w:space="14" w:color="808080"/>
      </w:pBdr>
      <w:ind w:left="720" w:right="720" w:firstLine="0"/>
    </w:pPr>
    <w:rPr>
      <w:i/>
      <w:lang w:bidi="en-US"/>
    </w:rPr>
  </w:style>
  <w:style w:type="paragraph" w:customStyle="1" w:styleId="SubtitleCover">
    <w:name w:val="Subtitle Cover"/>
    <w:basedOn w:val="TitleCover"/>
    <w:next w:val="Corpsdetexte"/>
    <w:rsid w:val="003807B0"/>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807B0"/>
    <w:pPr>
      <w:keepNext/>
      <w:keepLines/>
      <w:spacing w:after="240" w:line="720" w:lineRule="atLeast"/>
      <w:jc w:val="center"/>
    </w:pPr>
    <w:rPr>
      <w:caps/>
      <w:spacing w:val="65"/>
      <w:kern w:val="20"/>
      <w:sz w:val="64"/>
      <w:szCs w:val="64"/>
      <w:lang w:bidi="en-US"/>
    </w:rPr>
  </w:style>
  <w:style w:type="paragraph" w:customStyle="1" w:styleId="Columnheadings">
    <w:name w:val="Column headings"/>
    <w:basedOn w:val="Normal"/>
    <w:rsid w:val="003807B0"/>
    <w:pPr>
      <w:keepNext/>
      <w:spacing w:before="80"/>
      <w:jc w:val="center"/>
    </w:pPr>
    <w:rPr>
      <w:caps/>
      <w:sz w:val="14"/>
      <w:szCs w:val="14"/>
      <w:lang w:bidi="en-US"/>
    </w:rPr>
  </w:style>
  <w:style w:type="paragraph" w:customStyle="1" w:styleId="CompanyName">
    <w:name w:val="Company Name"/>
    <w:basedOn w:val="Corpsdetexte"/>
    <w:rsid w:val="003807B0"/>
    <w:pPr>
      <w:keepLines/>
      <w:framePr w:w="8640" w:h="1440" w:wrap="notBeside" w:vAnchor="page" w:hAnchor="margin" w:xAlign="center" w:y="889"/>
      <w:spacing w:after="40"/>
      <w:ind w:firstLine="0"/>
      <w:jc w:val="center"/>
    </w:pPr>
    <w:rPr>
      <w:caps/>
      <w:spacing w:val="75"/>
      <w:kern w:val="18"/>
      <w:lang w:bidi="en-US"/>
    </w:rPr>
  </w:style>
  <w:style w:type="paragraph" w:customStyle="1" w:styleId="Rowlabels">
    <w:name w:val="Row labels"/>
    <w:basedOn w:val="Normal"/>
    <w:rsid w:val="003807B0"/>
    <w:pPr>
      <w:keepNext/>
      <w:spacing w:before="40"/>
    </w:pPr>
    <w:rPr>
      <w:sz w:val="18"/>
      <w:szCs w:val="18"/>
      <w:lang w:bidi="en-US"/>
    </w:rPr>
  </w:style>
  <w:style w:type="paragraph" w:customStyle="1" w:styleId="Percentage">
    <w:name w:val="Percentage"/>
    <w:basedOn w:val="Normal"/>
    <w:rsid w:val="003807B0"/>
    <w:pPr>
      <w:spacing w:before="40"/>
      <w:jc w:val="center"/>
    </w:pPr>
    <w:rPr>
      <w:sz w:val="18"/>
      <w:szCs w:val="18"/>
      <w:lang w:bidi="en-US"/>
    </w:rPr>
  </w:style>
  <w:style w:type="character" w:customStyle="1" w:styleId="NumberedListChar">
    <w:name w:val="Numbered List Char"/>
    <w:basedOn w:val="Policepardfaut"/>
    <w:link w:val="NumberedList"/>
    <w:locked/>
    <w:rsid w:val="003807B0"/>
    <w:rPr>
      <w:sz w:val="24"/>
      <w:szCs w:val="24"/>
      <w:lang w:eastAsia="en-US" w:bidi="en-US"/>
    </w:rPr>
  </w:style>
  <w:style w:type="paragraph" w:customStyle="1" w:styleId="NumberedList">
    <w:name w:val="Numbered List"/>
    <w:basedOn w:val="Normal"/>
    <w:link w:val="NumberedListChar"/>
    <w:rsid w:val="003807B0"/>
    <w:pPr>
      <w:numPr>
        <w:numId w:val="2"/>
      </w:numPr>
      <w:spacing w:after="240" w:line="312" w:lineRule="auto"/>
      <w:contextualSpacing/>
    </w:pPr>
    <w:rPr>
      <w:lang w:bidi="en-US"/>
    </w:rPr>
  </w:style>
  <w:style w:type="character" w:customStyle="1" w:styleId="NumberedListBoldChar">
    <w:name w:val="Numbered List Bold Char"/>
    <w:basedOn w:val="NumberedListChar"/>
    <w:link w:val="NumberedListBold"/>
    <w:locked/>
    <w:rsid w:val="003807B0"/>
    <w:rPr>
      <w:b/>
      <w:bCs/>
      <w:sz w:val="24"/>
      <w:szCs w:val="24"/>
      <w:lang w:eastAsia="en-US" w:bidi="en-US"/>
    </w:rPr>
  </w:style>
  <w:style w:type="paragraph" w:customStyle="1" w:styleId="NumberedListBold">
    <w:name w:val="Numbered List Bold"/>
    <w:basedOn w:val="NumberedList"/>
    <w:link w:val="NumberedListBoldChar"/>
    <w:rsid w:val="003807B0"/>
    <w:rPr>
      <w:b/>
      <w:bCs/>
    </w:rPr>
  </w:style>
  <w:style w:type="paragraph" w:customStyle="1" w:styleId="LineSpace">
    <w:name w:val="Line Space"/>
    <w:basedOn w:val="Normal"/>
    <w:rsid w:val="003807B0"/>
    <w:rPr>
      <w:rFonts w:ascii="Verdana" w:hAnsi="Verdana" w:cs="Verdana"/>
      <w:sz w:val="12"/>
      <w:szCs w:val="12"/>
      <w:lang w:bidi="en-US"/>
    </w:rPr>
  </w:style>
  <w:style w:type="character" w:styleId="Appelnotedebasdep">
    <w:name w:val="footnote reference"/>
    <w:semiHidden/>
    <w:rsid w:val="003807B0"/>
    <w:rPr>
      <w:vertAlign w:val="superscript"/>
    </w:rPr>
  </w:style>
  <w:style w:type="character" w:styleId="Marquedecommentaire">
    <w:name w:val="annotation reference"/>
    <w:semiHidden/>
    <w:rsid w:val="003807B0"/>
    <w:rPr>
      <w:sz w:val="16"/>
    </w:rPr>
  </w:style>
  <w:style w:type="character" w:styleId="Numrodepage">
    <w:name w:val="page number"/>
    <w:rsid w:val="003807B0"/>
    <w:rPr>
      <w:sz w:val="24"/>
    </w:rPr>
  </w:style>
  <w:style w:type="character" w:styleId="Appeldenotedefin">
    <w:name w:val="endnote reference"/>
    <w:semiHidden/>
    <w:rsid w:val="003807B0"/>
    <w:rPr>
      <w:vertAlign w:val="superscript"/>
    </w:rPr>
  </w:style>
  <w:style w:type="character" w:customStyle="1" w:styleId="Lead-inEmphasis">
    <w:name w:val="Lead-in Emphasis"/>
    <w:rsid w:val="003807B0"/>
    <w:rPr>
      <w:caps/>
      <w:sz w:val="18"/>
      <w:lang w:val="en-US" w:eastAsia="en-US" w:bidi="en-US"/>
    </w:rPr>
  </w:style>
  <w:style w:type="paragraph" w:styleId="En-tte">
    <w:name w:val="header"/>
    <w:basedOn w:val="Normal"/>
    <w:rsid w:val="003807B0"/>
    <w:pPr>
      <w:tabs>
        <w:tab w:val="center" w:pos="4419"/>
        <w:tab w:val="right" w:pos="8838"/>
      </w:tabs>
    </w:pPr>
  </w:style>
  <w:style w:type="paragraph" w:styleId="Pieddepage">
    <w:name w:val="footer"/>
    <w:basedOn w:val="Normal"/>
    <w:rsid w:val="003807B0"/>
    <w:pPr>
      <w:tabs>
        <w:tab w:val="center" w:pos="4419"/>
        <w:tab w:val="right" w:pos="8838"/>
      </w:tabs>
    </w:pPr>
  </w:style>
  <w:style w:type="paragraph" w:styleId="Textedebulles">
    <w:name w:val="Balloon Text"/>
    <w:basedOn w:val="Normal"/>
    <w:link w:val="TextedebullesCar"/>
    <w:rsid w:val="001734F7"/>
    <w:rPr>
      <w:rFonts w:ascii="Tahoma" w:hAnsi="Tahoma" w:cs="Mangal"/>
      <w:sz w:val="16"/>
      <w:szCs w:val="14"/>
    </w:rPr>
  </w:style>
  <w:style w:type="character" w:customStyle="1" w:styleId="TextedebullesCar">
    <w:name w:val="Texte de bulles Car"/>
    <w:basedOn w:val="Policepardfaut"/>
    <w:link w:val="Textedebulles"/>
    <w:rsid w:val="001734F7"/>
    <w:rPr>
      <w:rFonts w:ascii="Tahoma" w:hAnsi="Tahoma" w:cs="Mangal"/>
      <w:sz w:val="16"/>
      <w:szCs w:val="14"/>
      <w:lang w:val="en-US" w:eastAsia="en-US" w:bidi="hi-IN"/>
    </w:rPr>
  </w:style>
  <w:style w:type="paragraph" w:styleId="En-ttedetabledesmatires">
    <w:name w:val="TOC Heading"/>
    <w:basedOn w:val="Titre1"/>
    <w:next w:val="Normal"/>
    <w:uiPriority w:val="39"/>
    <w:unhideWhenUsed/>
    <w:qFormat/>
    <w:rsid w:val="00B33F84"/>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bidi="ar-SA"/>
    </w:rPr>
  </w:style>
  <w:style w:type="paragraph" w:styleId="Paragraphedeliste">
    <w:name w:val="List Paragraph"/>
    <w:basedOn w:val="Normal"/>
    <w:uiPriority w:val="34"/>
    <w:qFormat/>
    <w:rsid w:val="00B33F84"/>
    <w:pPr>
      <w:spacing w:after="200" w:line="276" w:lineRule="auto"/>
      <w:ind w:left="720"/>
      <w:contextualSpacing/>
    </w:pPr>
    <w:rPr>
      <w:rFonts w:asciiTheme="minorHAnsi" w:eastAsiaTheme="minorHAnsi" w:hAnsiTheme="minorHAnsi" w:cstheme="minorBidi"/>
      <w:lang w:bidi="ar-SA"/>
    </w:rPr>
  </w:style>
  <w:style w:type="paragraph" w:styleId="NormalWeb">
    <w:name w:val="Normal (Web)"/>
    <w:basedOn w:val="Normal"/>
    <w:uiPriority w:val="99"/>
    <w:unhideWhenUsed/>
    <w:rsid w:val="000D6DD1"/>
    <w:pPr>
      <w:spacing w:before="100" w:beforeAutospacing="1" w:after="100" w:afterAutospacing="1"/>
    </w:pPr>
    <w:rPr>
      <w:lang w:eastAsia="fr-FR" w:bidi="ar-SA"/>
    </w:rPr>
  </w:style>
  <w:style w:type="character" w:styleId="Lienhypertexte">
    <w:name w:val="Hyperlink"/>
    <w:basedOn w:val="Policepardfaut"/>
    <w:uiPriority w:val="99"/>
    <w:unhideWhenUsed/>
    <w:rsid w:val="00370BF0"/>
    <w:rPr>
      <w:color w:val="0000FF"/>
      <w:u w:val="single"/>
    </w:rPr>
  </w:style>
  <w:style w:type="character" w:customStyle="1" w:styleId="lang-en">
    <w:name w:val="lang-en"/>
    <w:basedOn w:val="Policepardfaut"/>
    <w:rsid w:val="00DE11C2"/>
  </w:style>
  <w:style w:type="character" w:customStyle="1" w:styleId="Titre2Car">
    <w:name w:val="Titre 2 Car"/>
    <w:basedOn w:val="Policepardfaut"/>
    <w:link w:val="Titre2"/>
    <w:rsid w:val="004C6834"/>
    <w:rPr>
      <w:rFonts w:ascii="Garamond" w:hAnsi="Garamond"/>
      <w:b/>
      <w:caps/>
      <w:spacing w:val="10"/>
      <w:kern w:val="20"/>
      <w:sz w:val="18"/>
      <w:szCs w:val="18"/>
      <w:lang w:eastAsia="en-US" w:bidi="hi-IN"/>
    </w:rPr>
  </w:style>
  <w:style w:type="table" w:styleId="Grilledutableau">
    <w:name w:val="Table Grid"/>
    <w:basedOn w:val="TableauNormal"/>
    <w:uiPriority w:val="39"/>
    <w:rsid w:val="00307B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E34142"/>
    <w:rPr>
      <w:rFonts w:eastAsiaTheme="minorHAnsi" w:cstheme="minorBidi"/>
      <w:sz w:val="24"/>
      <w:szCs w:val="22"/>
      <w:lang w:eastAsia="en-US"/>
    </w:rPr>
  </w:style>
  <w:style w:type="character" w:styleId="Rfrencelgre">
    <w:name w:val="Subtle Reference"/>
    <w:basedOn w:val="Policepardfaut"/>
    <w:uiPriority w:val="31"/>
    <w:qFormat/>
    <w:rsid w:val="00152740"/>
    <w:rPr>
      <w:smallCaps/>
      <w:color w:val="5A5A5A" w:themeColor="text1" w:themeTint="A5"/>
    </w:rPr>
  </w:style>
  <w:style w:type="character" w:styleId="Mentionnonrsolue">
    <w:name w:val="Unresolved Mention"/>
    <w:basedOn w:val="Policepardfaut"/>
    <w:uiPriority w:val="99"/>
    <w:semiHidden/>
    <w:unhideWhenUsed/>
    <w:rsid w:val="00C757A8"/>
    <w:rPr>
      <w:color w:val="605E5C"/>
      <w:shd w:val="clear" w:color="auto" w:fill="E1DFDD"/>
    </w:rPr>
  </w:style>
  <w:style w:type="character" w:styleId="Lienhypertextesuivivisit">
    <w:name w:val="FollowedHyperlink"/>
    <w:basedOn w:val="Policepardfaut"/>
    <w:semiHidden/>
    <w:unhideWhenUsed/>
    <w:rsid w:val="00C757A8"/>
    <w:rPr>
      <w:color w:val="800080" w:themeColor="followedHyperlink"/>
      <w:u w:val="single"/>
    </w:rPr>
  </w:style>
  <w:style w:type="character" w:styleId="lev">
    <w:name w:val="Strong"/>
    <w:basedOn w:val="Policepardfaut"/>
    <w:uiPriority w:val="22"/>
    <w:qFormat/>
    <w:rsid w:val="00C76D56"/>
    <w:rPr>
      <w:b/>
      <w:bCs/>
    </w:rPr>
  </w:style>
  <w:style w:type="character" w:customStyle="1" w:styleId="Titre3Car">
    <w:name w:val="Titre 3 Car"/>
    <w:basedOn w:val="Policepardfaut"/>
    <w:link w:val="Titre3"/>
    <w:rsid w:val="006B0917"/>
    <w:rPr>
      <w:caps/>
      <w:kern w:val="20"/>
      <w:lang w:eastAsia="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7088">
      <w:marLeft w:val="0"/>
      <w:marRight w:val="0"/>
      <w:marTop w:val="0"/>
      <w:marBottom w:val="0"/>
      <w:divBdr>
        <w:top w:val="none" w:sz="0" w:space="0" w:color="auto"/>
        <w:left w:val="none" w:sz="0" w:space="0" w:color="auto"/>
        <w:bottom w:val="none" w:sz="0" w:space="0" w:color="auto"/>
        <w:right w:val="none" w:sz="0" w:space="0" w:color="auto"/>
      </w:divBdr>
      <w:divsChild>
        <w:div w:id="1355154706">
          <w:marLeft w:val="547"/>
          <w:marRight w:val="0"/>
          <w:marTop w:val="0"/>
          <w:marBottom w:val="0"/>
          <w:divBdr>
            <w:top w:val="none" w:sz="0" w:space="0" w:color="auto"/>
            <w:left w:val="none" w:sz="0" w:space="0" w:color="auto"/>
            <w:bottom w:val="none" w:sz="0" w:space="0" w:color="auto"/>
            <w:right w:val="none" w:sz="0" w:space="0" w:color="auto"/>
          </w:divBdr>
        </w:div>
      </w:divsChild>
    </w:div>
    <w:div w:id="271788508">
      <w:bodyDiv w:val="1"/>
      <w:marLeft w:val="0"/>
      <w:marRight w:val="0"/>
      <w:marTop w:val="0"/>
      <w:marBottom w:val="0"/>
      <w:divBdr>
        <w:top w:val="none" w:sz="0" w:space="0" w:color="auto"/>
        <w:left w:val="none" w:sz="0" w:space="0" w:color="auto"/>
        <w:bottom w:val="none" w:sz="0" w:space="0" w:color="auto"/>
        <w:right w:val="none" w:sz="0" w:space="0" w:color="auto"/>
      </w:divBdr>
      <w:divsChild>
        <w:div w:id="913321080">
          <w:marLeft w:val="547"/>
          <w:marRight w:val="0"/>
          <w:marTop w:val="0"/>
          <w:marBottom w:val="0"/>
          <w:divBdr>
            <w:top w:val="none" w:sz="0" w:space="0" w:color="auto"/>
            <w:left w:val="none" w:sz="0" w:space="0" w:color="auto"/>
            <w:bottom w:val="none" w:sz="0" w:space="0" w:color="auto"/>
            <w:right w:val="none" w:sz="0" w:space="0" w:color="auto"/>
          </w:divBdr>
        </w:div>
      </w:divsChild>
    </w:div>
    <w:div w:id="686174907">
      <w:bodyDiv w:val="1"/>
      <w:marLeft w:val="0"/>
      <w:marRight w:val="0"/>
      <w:marTop w:val="0"/>
      <w:marBottom w:val="0"/>
      <w:divBdr>
        <w:top w:val="none" w:sz="0" w:space="0" w:color="auto"/>
        <w:left w:val="none" w:sz="0" w:space="0" w:color="auto"/>
        <w:bottom w:val="none" w:sz="0" w:space="0" w:color="auto"/>
        <w:right w:val="none" w:sz="0" w:space="0" w:color="auto"/>
      </w:divBdr>
      <w:divsChild>
        <w:div w:id="308175773">
          <w:marLeft w:val="0"/>
          <w:marRight w:val="0"/>
          <w:marTop w:val="0"/>
          <w:marBottom w:val="0"/>
          <w:divBdr>
            <w:top w:val="none" w:sz="0" w:space="0" w:color="auto"/>
            <w:left w:val="none" w:sz="0" w:space="0" w:color="auto"/>
            <w:bottom w:val="none" w:sz="0" w:space="0" w:color="auto"/>
            <w:right w:val="none" w:sz="0" w:space="0" w:color="auto"/>
          </w:divBdr>
          <w:divsChild>
            <w:div w:id="71612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22083">
      <w:marLeft w:val="0"/>
      <w:marRight w:val="0"/>
      <w:marTop w:val="0"/>
      <w:marBottom w:val="0"/>
      <w:divBdr>
        <w:top w:val="none" w:sz="0" w:space="0" w:color="auto"/>
        <w:left w:val="none" w:sz="0" w:space="0" w:color="auto"/>
        <w:bottom w:val="none" w:sz="0" w:space="0" w:color="auto"/>
        <w:right w:val="none" w:sz="0" w:space="0" w:color="auto"/>
      </w:divBdr>
      <w:divsChild>
        <w:div w:id="1631666666">
          <w:marLeft w:val="0"/>
          <w:marRight w:val="0"/>
          <w:marTop w:val="0"/>
          <w:marBottom w:val="0"/>
          <w:divBdr>
            <w:top w:val="none" w:sz="0" w:space="0" w:color="auto"/>
            <w:left w:val="none" w:sz="0" w:space="0" w:color="auto"/>
            <w:bottom w:val="none" w:sz="0" w:space="0" w:color="auto"/>
            <w:right w:val="none" w:sz="0" w:space="0" w:color="auto"/>
          </w:divBdr>
          <w:divsChild>
            <w:div w:id="1174957003">
              <w:marLeft w:val="0"/>
              <w:marRight w:val="0"/>
              <w:marTop w:val="0"/>
              <w:marBottom w:val="0"/>
              <w:divBdr>
                <w:top w:val="none" w:sz="0" w:space="0" w:color="auto"/>
                <w:left w:val="none" w:sz="0" w:space="0" w:color="auto"/>
                <w:bottom w:val="none" w:sz="0" w:space="0" w:color="auto"/>
                <w:right w:val="none" w:sz="0" w:space="0" w:color="auto"/>
              </w:divBdr>
              <w:divsChild>
                <w:div w:id="891696490">
                  <w:marLeft w:val="0"/>
                  <w:marRight w:val="0"/>
                  <w:marTop w:val="0"/>
                  <w:marBottom w:val="0"/>
                  <w:divBdr>
                    <w:top w:val="none" w:sz="0" w:space="0" w:color="auto"/>
                    <w:left w:val="none" w:sz="0" w:space="0" w:color="auto"/>
                    <w:bottom w:val="none" w:sz="0" w:space="0" w:color="auto"/>
                    <w:right w:val="none" w:sz="0" w:space="0" w:color="auto"/>
                  </w:divBdr>
                  <w:divsChild>
                    <w:div w:id="972754196">
                      <w:marLeft w:val="0"/>
                      <w:marRight w:val="0"/>
                      <w:marTop w:val="0"/>
                      <w:marBottom w:val="0"/>
                      <w:divBdr>
                        <w:top w:val="none" w:sz="0" w:space="0" w:color="auto"/>
                        <w:left w:val="none" w:sz="0" w:space="0" w:color="auto"/>
                        <w:bottom w:val="none" w:sz="0" w:space="0" w:color="auto"/>
                        <w:right w:val="none" w:sz="0" w:space="0" w:color="auto"/>
                      </w:divBdr>
                      <w:divsChild>
                        <w:div w:id="238833107">
                          <w:marLeft w:val="0"/>
                          <w:marRight w:val="0"/>
                          <w:marTop w:val="0"/>
                          <w:marBottom w:val="0"/>
                          <w:divBdr>
                            <w:top w:val="none" w:sz="0" w:space="0" w:color="auto"/>
                            <w:left w:val="none" w:sz="0" w:space="0" w:color="auto"/>
                            <w:bottom w:val="none" w:sz="0" w:space="0" w:color="auto"/>
                            <w:right w:val="none" w:sz="0" w:space="0" w:color="auto"/>
                          </w:divBdr>
                          <w:divsChild>
                            <w:div w:id="9766706">
                              <w:marLeft w:val="0"/>
                              <w:marRight w:val="0"/>
                              <w:marTop w:val="0"/>
                              <w:marBottom w:val="0"/>
                              <w:divBdr>
                                <w:top w:val="none" w:sz="0" w:space="0" w:color="auto"/>
                                <w:left w:val="none" w:sz="0" w:space="0" w:color="auto"/>
                                <w:bottom w:val="none" w:sz="0" w:space="0" w:color="auto"/>
                                <w:right w:val="none" w:sz="0" w:space="0" w:color="auto"/>
                              </w:divBdr>
                              <w:divsChild>
                                <w:div w:id="2054889517">
                                  <w:marLeft w:val="0"/>
                                  <w:marRight w:val="0"/>
                                  <w:marTop w:val="0"/>
                                  <w:marBottom w:val="0"/>
                                  <w:divBdr>
                                    <w:top w:val="none" w:sz="0" w:space="0" w:color="auto"/>
                                    <w:left w:val="none" w:sz="0" w:space="0" w:color="auto"/>
                                    <w:bottom w:val="none" w:sz="0" w:space="0" w:color="auto"/>
                                    <w:right w:val="none" w:sz="0" w:space="0" w:color="auto"/>
                                  </w:divBdr>
                                  <w:divsChild>
                                    <w:div w:id="1483888279">
                                      <w:marLeft w:val="0"/>
                                      <w:marRight w:val="0"/>
                                      <w:marTop w:val="0"/>
                                      <w:marBottom w:val="0"/>
                                      <w:divBdr>
                                        <w:top w:val="none" w:sz="0" w:space="0" w:color="auto"/>
                                        <w:left w:val="none" w:sz="0" w:space="0" w:color="auto"/>
                                        <w:bottom w:val="none" w:sz="0" w:space="0" w:color="auto"/>
                                        <w:right w:val="none" w:sz="0" w:space="0" w:color="auto"/>
                                      </w:divBdr>
                                      <w:divsChild>
                                        <w:div w:id="4464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6693460">
      <w:bodyDiv w:val="1"/>
      <w:marLeft w:val="0"/>
      <w:marRight w:val="0"/>
      <w:marTop w:val="0"/>
      <w:marBottom w:val="0"/>
      <w:divBdr>
        <w:top w:val="none" w:sz="0" w:space="0" w:color="auto"/>
        <w:left w:val="none" w:sz="0" w:space="0" w:color="auto"/>
        <w:bottom w:val="none" w:sz="0" w:space="0" w:color="auto"/>
        <w:right w:val="none" w:sz="0" w:space="0" w:color="auto"/>
      </w:divBdr>
      <w:divsChild>
        <w:div w:id="72119726">
          <w:marLeft w:val="0"/>
          <w:marRight w:val="0"/>
          <w:marTop w:val="0"/>
          <w:marBottom w:val="0"/>
          <w:divBdr>
            <w:top w:val="none" w:sz="0" w:space="0" w:color="auto"/>
            <w:left w:val="none" w:sz="0" w:space="0" w:color="auto"/>
            <w:bottom w:val="none" w:sz="0" w:space="0" w:color="auto"/>
            <w:right w:val="none" w:sz="0" w:space="0" w:color="auto"/>
          </w:divBdr>
          <w:divsChild>
            <w:div w:id="119388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65039">
      <w:bodyDiv w:val="1"/>
      <w:marLeft w:val="0"/>
      <w:marRight w:val="0"/>
      <w:marTop w:val="0"/>
      <w:marBottom w:val="0"/>
      <w:divBdr>
        <w:top w:val="none" w:sz="0" w:space="0" w:color="auto"/>
        <w:left w:val="none" w:sz="0" w:space="0" w:color="auto"/>
        <w:bottom w:val="none" w:sz="0" w:space="0" w:color="auto"/>
        <w:right w:val="none" w:sz="0" w:space="0" w:color="auto"/>
      </w:divBdr>
    </w:div>
    <w:div w:id="1704673122">
      <w:bodyDiv w:val="1"/>
      <w:marLeft w:val="0"/>
      <w:marRight w:val="0"/>
      <w:marTop w:val="0"/>
      <w:marBottom w:val="0"/>
      <w:divBdr>
        <w:top w:val="none" w:sz="0" w:space="0" w:color="auto"/>
        <w:left w:val="none" w:sz="0" w:space="0" w:color="auto"/>
        <w:bottom w:val="none" w:sz="0" w:space="0" w:color="auto"/>
        <w:right w:val="none" w:sz="0" w:space="0" w:color="auto"/>
      </w:divBdr>
      <w:divsChild>
        <w:div w:id="431365541">
          <w:marLeft w:val="0"/>
          <w:marRight w:val="0"/>
          <w:marTop w:val="0"/>
          <w:marBottom w:val="0"/>
          <w:divBdr>
            <w:top w:val="none" w:sz="0" w:space="0" w:color="auto"/>
            <w:left w:val="none" w:sz="0" w:space="0" w:color="auto"/>
            <w:bottom w:val="none" w:sz="0" w:space="0" w:color="auto"/>
            <w:right w:val="none" w:sz="0" w:space="0" w:color="auto"/>
          </w:divBdr>
          <w:divsChild>
            <w:div w:id="123378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44409">
      <w:bodyDiv w:val="1"/>
      <w:marLeft w:val="0"/>
      <w:marRight w:val="0"/>
      <w:marTop w:val="0"/>
      <w:marBottom w:val="0"/>
      <w:divBdr>
        <w:top w:val="none" w:sz="0" w:space="0" w:color="auto"/>
        <w:left w:val="none" w:sz="0" w:space="0" w:color="auto"/>
        <w:bottom w:val="none" w:sz="0" w:space="0" w:color="auto"/>
        <w:right w:val="none" w:sz="0" w:space="0" w:color="auto"/>
      </w:divBdr>
      <w:divsChild>
        <w:div w:id="1124421767">
          <w:marLeft w:val="0"/>
          <w:marRight w:val="0"/>
          <w:marTop w:val="0"/>
          <w:marBottom w:val="0"/>
          <w:divBdr>
            <w:top w:val="none" w:sz="0" w:space="0" w:color="auto"/>
            <w:left w:val="none" w:sz="0" w:space="0" w:color="auto"/>
            <w:bottom w:val="none" w:sz="0" w:space="0" w:color="auto"/>
            <w:right w:val="none" w:sz="0" w:space="0" w:color="auto"/>
          </w:divBdr>
          <w:divsChild>
            <w:div w:id="91351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5001">
      <w:bodyDiv w:val="1"/>
      <w:marLeft w:val="0"/>
      <w:marRight w:val="0"/>
      <w:marTop w:val="0"/>
      <w:marBottom w:val="0"/>
      <w:divBdr>
        <w:top w:val="none" w:sz="0" w:space="0" w:color="auto"/>
        <w:left w:val="none" w:sz="0" w:space="0" w:color="auto"/>
        <w:bottom w:val="none" w:sz="0" w:space="0" w:color="auto"/>
        <w:right w:val="none" w:sz="0" w:space="0" w:color="auto"/>
      </w:divBdr>
      <w:divsChild>
        <w:div w:id="165024832">
          <w:marLeft w:val="0"/>
          <w:marRight w:val="0"/>
          <w:marTop w:val="0"/>
          <w:marBottom w:val="0"/>
          <w:divBdr>
            <w:top w:val="none" w:sz="0" w:space="0" w:color="auto"/>
            <w:left w:val="none" w:sz="0" w:space="0" w:color="auto"/>
            <w:bottom w:val="none" w:sz="0" w:space="0" w:color="auto"/>
            <w:right w:val="none" w:sz="0" w:space="0" w:color="auto"/>
          </w:divBdr>
          <w:divsChild>
            <w:div w:id="15536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53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www.w3schools.com/html/default.asp"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ode.visualstudio.com/" TargetMode="External"/><Relationship Id="rId23" Type="http://schemas.openxmlformats.org/officeDocument/2006/relationships/image" Target="media/image8.png"/><Relationship Id="rId28" Type="http://schemas.openxmlformats.org/officeDocument/2006/relationships/header" Target="header3.xml"/><Relationship Id="rId10" Type="http://schemas.openxmlformats.org/officeDocument/2006/relationships/footer" Target="footer2.xml"/><Relationship Id="rId19" Type="http://schemas.openxmlformats.org/officeDocument/2006/relationships/hyperlink" Target="https://chat.openai.com/auth/login"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agiaire\AppData\Roaming\Microsoft\Templates\Business%20report.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33168A6-5FE5-44AC-A069-E938D601F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report.dot</Template>
  <TotalTime>4850</TotalTime>
  <Pages>13</Pages>
  <Words>2072</Words>
  <Characters>11402</Characters>
  <Application>Microsoft Office Word</Application>
  <DocSecurity>0</DocSecurity>
  <Lines>95</Lines>
  <Paragraphs>26</Paragraphs>
  <ScaleCrop>false</ScaleCrop>
  <HeadingPairs>
    <vt:vector size="2" baseType="variant">
      <vt:variant>
        <vt:lpstr>Titre</vt:lpstr>
      </vt:variant>
      <vt:variant>
        <vt:i4>1</vt:i4>
      </vt:variant>
    </vt:vector>
  </HeadingPairs>
  <TitlesOfParts>
    <vt:vector size="1" baseType="lpstr">
      <vt:lpstr/>
    </vt:vector>
  </TitlesOfParts>
  <Company>Microsoft Corporation</Company>
  <LinksUpToDate>false</LinksUpToDate>
  <CharactersWithSpaces>13448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stagiaire</dc:creator>
  <cp:lastModifiedBy>Tancrede CHATIN</cp:lastModifiedBy>
  <cp:revision>1618</cp:revision>
  <cp:lastPrinted>2023-09-12T12:52:00Z</cp:lastPrinted>
  <dcterms:created xsi:type="dcterms:W3CDTF">2021-07-12T11:51:00Z</dcterms:created>
  <dcterms:modified xsi:type="dcterms:W3CDTF">2023-09-20T08:02:00Z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TC010178171036</vt:lpwstr>
  </property>
</Properties>
</file>